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0"/>
        <w:gridCol w:w="6480"/>
      </w:tblGrid>
      <w:tr w:rsidR="00BA6049" w:rsidRPr="00BA6049" w:rsidTr="00202EC3">
        <w:trPr>
          <w:trHeight w:val="720"/>
          <w:jc w:val="center"/>
        </w:trPr>
        <w:tc>
          <w:tcPr>
            <w:tcW w:w="2880" w:type="dxa"/>
            <w:vMerge w:val="restart"/>
            <w:tcMar>
              <w:left w:w="0" w:type="dxa"/>
              <w:right w:w="0" w:type="dxa"/>
            </w:tcMar>
          </w:tcPr>
          <w:p w:rsidR="00193C13" w:rsidRDefault="00193C13" w:rsidP="00993CA5">
            <w:pPr>
              <w:pStyle w:val="BodyText"/>
              <w:spacing w:before="0"/>
              <w:ind w:left="-80"/>
              <w:rPr>
                <w:rStyle w:val="Hed2"/>
              </w:rPr>
            </w:pPr>
            <w:r w:rsidRPr="004246B2">
              <w:rPr>
                <w:rStyle w:val="Hed2"/>
                <w:noProof/>
              </w:rPr>
              <w:drawing>
                <wp:inline distT="0" distB="0" distL="0" distR="0">
                  <wp:extent cx="1275080" cy="965200"/>
                  <wp:effectExtent l="19050" t="0" r="1270" b="0"/>
                  <wp:docPr id="1" name="Picture 2" descr="newcorp"/>
                  <wp:cNvGraphicFramePr/>
                  <a:graphic xmlns:a="http://schemas.openxmlformats.org/drawingml/2006/main">
                    <a:graphicData uri="http://schemas.openxmlformats.org/drawingml/2006/picture">
                      <pic:pic xmlns:pic="http://schemas.openxmlformats.org/drawingml/2006/picture">
                        <pic:nvPicPr>
                          <pic:cNvPr id="0" name="Picture 1" descr="newcorp"/>
                          <pic:cNvPicPr>
                            <a:picLocks noChangeAspect="1" noChangeArrowheads="1"/>
                          </pic:cNvPicPr>
                        </pic:nvPicPr>
                        <pic:blipFill>
                          <a:blip r:embed="rId8" cstate="print"/>
                          <a:srcRect/>
                          <a:stretch>
                            <a:fillRect/>
                          </a:stretch>
                        </pic:blipFill>
                        <pic:spPr bwMode="auto">
                          <a:xfrm>
                            <a:off x="0" y="0"/>
                            <a:ext cx="1275080" cy="965200"/>
                          </a:xfrm>
                          <a:prstGeom prst="rect">
                            <a:avLst/>
                          </a:prstGeom>
                          <a:noFill/>
                          <a:ln w="9525">
                            <a:noFill/>
                            <a:miter lim="800000"/>
                            <a:headEnd/>
                            <a:tailEnd/>
                          </a:ln>
                        </pic:spPr>
                      </pic:pic>
                    </a:graphicData>
                  </a:graphic>
                </wp:inline>
              </w:drawing>
            </w:r>
          </w:p>
        </w:tc>
        <w:tc>
          <w:tcPr>
            <w:tcW w:w="6480" w:type="dxa"/>
            <w:tcMar>
              <w:left w:w="0" w:type="dxa"/>
              <w:right w:w="0" w:type="dxa"/>
            </w:tcMar>
          </w:tcPr>
          <w:p w:rsidR="00193C13" w:rsidRPr="00BA6049" w:rsidRDefault="00E75B06" w:rsidP="000C2B09">
            <w:pPr>
              <w:pStyle w:val="CoverTitle"/>
            </w:pPr>
            <w:r>
              <w:t xml:space="preserve">On the use of CSHORE </w:t>
            </w:r>
            <w:r w:rsidR="000C2B09">
              <w:t>for</w:t>
            </w:r>
            <w:r>
              <w:t xml:space="preserve"> Beach-fx</w:t>
            </w:r>
          </w:p>
        </w:tc>
      </w:tr>
      <w:tr w:rsidR="00193C13" w:rsidTr="00202EC3">
        <w:trPr>
          <w:trHeight w:val="360"/>
          <w:jc w:val="center"/>
        </w:trPr>
        <w:tc>
          <w:tcPr>
            <w:tcW w:w="2880" w:type="dxa"/>
            <w:vMerge/>
            <w:tcBorders>
              <w:bottom w:val="single" w:sz="18" w:space="0" w:color="auto"/>
            </w:tcBorders>
          </w:tcPr>
          <w:p w:rsidR="00193C13" w:rsidRDefault="00193C13" w:rsidP="00993CA5">
            <w:pPr>
              <w:pStyle w:val="BodyText"/>
              <w:rPr>
                <w:rStyle w:val="Hed2"/>
              </w:rPr>
            </w:pPr>
          </w:p>
        </w:tc>
        <w:tc>
          <w:tcPr>
            <w:tcW w:w="6480" w:type="dxa"/>
            <w:tcBorders>
              <w:bottom w:val="single" w:sz="18" w:space="0" w:color="auto"/>
            </w:tcBorders>
            <w:tcMar>
              <w:left w:w="0" w:type="dxa"/>
              <w:right w:w="0" w:type="dxa"/>
            </w:tcMar>
            <w:vAlign w:val="bottom"/>
          </w:tcPr>
          <w:p w:rsidR="00193C13" w:rsidRPr="00706902" w:rsidRDefault="00F84BEB" w:rsidP="00B84769">
            <w:pPr>
              <w:pStyle w:val="CoverAuthor"/>
              <w:rPr>
                <w:color w:val="FF0000"/>
              </w:rPr>
            </w:pPr>
            <w:r w:rsidRPr="009B742C">
              <w:t>B</w:t>
            </w:r>
            <w:r w:rsidR="00193C13" w:rsidRPr="009B742C">
              <w:t>y</w:t>
            </w:r>
            <w:r>
              <w:t xml:space="preserve"> </w:t>
            </w:r>
            <w:r w:rsidR="00EC78D9">
              <w:t>Bradley Johnson and Dylan Sanderson</w:t>
            </w:r>
          </w:p>
        </w:tc>
      </w:tr>
    </w:tbl>
    <w:p w:rsidR="00193C13" w:rsidRPr="00791998" w:rsidRDefault="0055420A" w:rsidP="0055420A">
      <w:pPr>
        <w:pStyle w:val="Heading1"/>
        <w:tabs>
          <w:tab w:val="left" w:pos="2504"/>
        </w:tabs>
        <w:rPr>
          <w:vanish/>
          <w:specVanish/>
        </w:rPr>
      </w:pPr>
      <w:r w:rsidRPr="0055420A">
        <w:t>PURPOSE</w:t>
      </w:r>
      <w:r w:rsidR="00FA45F9">
        <w:t>:</w:t>
      </w:r>
    </w:p>
    <w:p w:rsidR="00C02F28" w:rsidRDefault="00791998" w:rsidP="00756265">
      <w:pPr>
        <w:pStyle w:val="BodyText"/>
        <w:tabs>
          <w:tab w:val="left" w:pos="949"/>
        </w:tabs>
      </w:pPr>
      <w:r>
        <w:t xml:space="preserve">  </w:t>
      </w:r>
      <w:r w:rsidR="0044118A" w:rsidRPr="0044118A">
        <w:t xml:space="preserve">  </w:t>
      </w:r>
      <w:r w:rsidR="00770FED">
        <w:t xml:space="preserve">This Coastal and Hydraulics </w:t>
      </w:r>
      <w:r w:rsidR="00210465">
        <w:t xml:space="preserve">Engineering </w:t>
      </w:r>
      <w:r w:rsidR="00770FED">
        <w:t>Technica</w:t>
      </w:r>
      <w:r w:rsidR="00C018D0">
        <w:t xml:space="preserve">l Note </w:t>
      </w:r>
      <w:r w:rsidR="002026D9">
        <w:t xml:space="preserve">(CHETN) </w:t>
      </w:r>
      <w:r w:rsidR="00E75B06">
        <w:t xml:space="preserve">presents and documents a series of </w:t>
      </w:r>
      <w:r w:rsidR="005321A7">
        <w:t xml:space="preserve">MATLAB and </w:t>
      </w:r>
      <w:r w:rsidR="00E75B06">
        <w:t>Python scripts that</w:t>
      </w:r>
      <w:r w:rsidR="005E3068">
        <w:t xml:space="preserve"> prepare, run, and process CSHORE files for use in Beach-fx. CSHORE </w:t>
      </w:r>
      <w:r w:rsidR="00B63781">
        <w:t xml:space="preserve">(Johnson </w:t>
      </w:r>
      <w:r w:rsidR="00B63781">
        <w:rPr>
          <w:i/>
        </w:rPr>
        <w:t>et. al.</w:t>
      </w:r>
      <w:r w:rsidR="00B63781">
        <w:t xml:space="preserve">, 2012) </w:t>
      </w:r>
      <w:r w:rsidR="005E3068">
        <w:t xml:space="preserve">is a </w:t>
      </w:r>
      <w:r w:rsidR="00B63781">
        <w:t xml:space="preserve">one-dimensional cross-shore profile evolution model, which </w:t>
      </w:r>
      <w:r w:rsidR="002F420E">
        <w:t xml:space="preserve">predicts storm-induced </w:t>
      </w:r>
      <w:r w:rsidR="00B63781">
        <w:t xml:space="preserve">beach profile </w:t>
      </w:r>
      <w:r w:rsidR="002F420E">
        <w:t>change</w:t>
      </w:r>
      <w:r w:rsidR="00B63781">
        <w:t xml:space="preserve">. Beach-fx (Gravens </w:t>
      </w:r>
      <w:r w:rsidR="00B63781">
        <w:rPr>
          <w:i/>
        </w:rPr>
        <w:t>et. al.,</w:t>
      </w:r>
      <w:r w:rsidR="00B63781">
        <w:t xml:space="preserve"> 2007) is an engineering-economic model that computes </w:t>
      </w:r>
      <w:r w:rsidR="00A230DE">
        <w:t xml:space="preserve">the evolution and economic benefits </w:t>
      </w:r>
      <w:r w:rsidR="00F93920">
        <w:t>associated with</w:t>
      </w:r>
      <w:r w:rsidR="00A230DE">
        <w:t xml:space="preserve"> beach renourishment projects</w:t>
      </w:r>
      <w:r w:rsidR="002F420E">
        <w:t xml:space="preserve"> and requires profile erosion estimates</w:t>
      </w:r>
      <w:r w:rsidR="00A230DE">
        <w:t>.</w:t>
      </w:r>
      <w:r w:rsidR="00F93920">
        <w:t xml:space="preserve"> Historically, the cross-shore profile response model SBEACH </w:t>
      </w:r>
      <w:r w:rsidR="00401908">
        <w:t xml:space="preserve">(Larson, et. al. 1990) has been </w:t>
      </w:r>
      <w:r w:rsidR="00F93920">
        <w:t xml:space="preserve">implemented in </w:t>
      </w:r>
      <w:r w:rsidR="0049340B">
        <w:t xml:space="preserve">the </w:t>
      </w:r>
      <w:r w:rsidR="00F93920">
        <w:t>creati</w:t>
      </w:r>
      <w:r w:rsidR="0049340B">
        <w:t>on of</w:t>
      </w:r>
      <w:r w:rsidR="00F93920">
        <w:t xml:space="preserve"> Beach-fx studies, although </w:t>
      </w:r>
      <w:r w:rsidR="002F420E">
        <w:t>the</w:t>
      </w:r>
      <w:r w:rsidR="00401908">
        <w:t xml:space="preserve"> Beach-</w:t>
      </w:r>
      <w:proofErr w:type="spellStart"/>
      <w:r w:rsidR="00401908">
        <w:t>fx</w:t>
      </w:r>
      <w:proofErr w:type="spellEnd"/>
      <w:r w:rsidR="00401908">
        <w:t xml:space="preserve"> </w:t>
      </w:r>
      <w:r w:rsidR="002F420E">
        <w:t>model</w:t>
      </w:r>
      <w:r w:rsidR="00F93920">
        <w:t xml:space="preserve"> was designed to allow alternative profile response models</w:t>
      </w:r>
      <w:r w:rsidR="002F420E">
        <w:t>, such as CSHORE,</w:t>
      </w:r>
      <w:r w:rsidR="00F93920">
        <w:t xml:space="preserve"> to be used</w:t>
      </w:r>
      <w:r w:rsidR="00B84769">
        <w:t>.</w:t>
      </w:r>
    </w:p>
    <w:p w:rsidR="00E21666" w:rsidRPr="00791998" w:rsidRDefault="00EE24C1" w:rsidP="00E21666">
      <w:pPr>
        <w:pStyle w:val="Heading1"/>
        <w:rPr>
          <w:vanish/>
          <w:specVanish/>
        </w:rPr>
      </w:pPr>
      <w:r>
        <w:rPr>
          <w:noProof/>
        </w:rPr>
        <w:pict>
          <v:group id="Group 11" o:spid="_x0000_s1026" style="position:absolute;left:0;text-align:left;margin-left:306.75pt;margin-top:18.85pt;width:160.3pt;height:408.6pt;z-index:251659264;mso-width-relative:margin;mso-height-relative:margin" coordsize="20358,51892" wrapcoords="-101 0 -101 21560 21600 21560 21600 0 -101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20358;height:46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FfCfAAAAA2gAAAA8AAABkcnMvZG93bnJldi54bWxET89rwjAUvg/8H8ITdptpdxBXTYs6JgOH&#10;aLvdH81bW9a8lCTT6l+/HIQdP77fq2I0vTiT851lBeksAUFcW91xo+CzentagPABWWNvmRRcyUOR&#10;Tx5WmGl74ROdy9CIGMI+QwVtCEMmpa9bMuhndiCO3Ld1BkOErpHa4SWGm14+J8lcGuw4NrQ40Lal&#10;+qf8NQp8tSlvX3t+TT8O6frFOXO0w06px+m4XoIINIZ/8d39rhXErfFKvAEy/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cV8J8AAAADaAAAADwAAAAAAAAAAAAAAAACfAgAA&#10;ZHJzL2Rvd25yZXYueG1sUEsFBgAAAAAEAAQA9wAAAIwDAAAAAA==&#10;">
              <v:imagedata r:id="rId9" o:title=""/>
              <v:path arrowok="t"/>
            </v:shape>
            <v:shapetype id="_x0000_t202" coordsize="21600,21600" o:spt="202" path="m,l,21600r21600,l21600,xe">
              <v:stroke joinstyle="miter"/>
              <v:path gradientshapeok="t" o:connecttype="rect"/>
            </v:shapetype>
            <v:shape id="Text Box 10" o:spid="_x0000_s1028" type="#_x0000_t202" style="position:absolute;top:46863;width:20358;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9860D5" w:rsidRPr="00AE7FA4" w:rsidRDefault="009860D5" w:rsidP="00F93920">
                    <w:pPr>
                      <w:pStyle w:val="Caption"/>
                      <w:rPr>
                        <w:rFonts w:ascii="Arial Black" w:hAnsi="Arial Black"/>
                        <w:noProof/>
                        <w:kern w:val="28"/>
                      </w:rPr>
                    </w:pPr>
                    <w:bookmarkStart w:id="0" w:name="_Ref512498560"/>
                    <w:r>
                      <w:t xml:space="preserve">Figure </w:t>
                    </w:r>
                    <w:r w:rsidR="00EE24C1">
                      <w:rPr>
                        <w:noProof/>
                      </w:rPr>
                      <w:fldChar w:fldCharType="begin"/>
                    </w:r>
                    <w:r>
                      <w:rPr>
                        <w:noProof/>
                      </w:rPr>
                      <w:instrText xml:space="preserve"> SEQ Figure \* ARABIC </w:instrText>
                    </w:r>
                    <w:r w:rsidR="00EE24C1">
                      <w:rPr>
                        <w:noProof/>
                      </w:rPr>
                      <w:fldChar w:fldCharType="separate"/>
                    </w:r>
                    <w:r>
                      <w:rPr>
                        <w:noProof/>
                      </w:rPr>
                      <w:t>1</w:t>
                    </w:r>
                    <w:r w:rsidR="00EE24C1">
                      <w:rPr>
                        <w:noProof/>
                      </w:rPr>
                      <w:fldChar w:fldCharType="end"/>
                    </w:r>
                    <w:bookmarkEnd w:id="0"/>
                    <w:r>
                      <w:t>: Example of Beach-fx Study</w:t>
                    </w:r>
                  </w:p>
                </w:txbxContent>
              </v:textbox>
            </v:shape>
            <w10:wrap type="tight"/>
          </v:group>
        </w:pict>
      </w:r>
      <w:r w:rsidR="00310D3B">
        <w:t>INTRODUCTION</w:t>
      </w:r>
      <w:r w:rsidR="00FA45F9">
        <w:t>:</w:t>
      </w:r>
    </w:p>
    <w:p w:rsidR="0025519D" w:rsidRDefault="00E21666" w:rsidP="001A7988">
      <w:pPr>
        <w:pStyle w:val="BodyText"/>
        <w:tabs>
          <w:tab w:val="left" w:pos="949"/>
        </w:tabs>
      </w:pPr>
      <w:r>
        <w:t xml:space="preserve">  </w:t>
      </w:r>
      <w:r w:rsidR="003853DB">
        <w:t xml:space="preserve">Beach-fx is an engineering-economic </w:t>
      </w:r>
      <w:r w:rsidR="00E44EA8">
        <w:t xml:space="preserve">planning </w:t>
      </w:r>
      <w:r w:rsidR="003853DB">
        <w:t>model that computes the evolution and economic benefits associated with beach renourishment projects.</w:t>
      </w:r>
      <w:r w:rsidR="004450E1">
        <w:t xml:space="preserve"> </w:t>
      </w:r>
      <w:r w:rsidR="00696910">
        <w:t>Beach-fx studies are divided into project reaches</w:t>
      </w:r>
      <w:r w:rsidR="00A12A5C">
        <w:t xml:space="preserve"> (</w:t>
      </w:r>
      <w:r w:rsidR="00EE24C1">
        <w:fldChar w:fldCharType="begin"/>
      </w:r>
      <w:r w:rsidR="00A12A5C">
        <w:instrText xml:space="preserve"> REF _Ref512498560 \h </w:instrText>
      </w:r>
      <w:r w:rsidR="00EE24C1">
        <w:fldChar w:fldCharType="separate"/>
      </w:r>
      <w:r w:rsidR="00767592">
        <w:t xml:space="preserve">Figure </w:t>
      </w:r>
      <w:r w:rsidR="00767592">
        <w:rPr>
          <w:noProof/>
        </w:rPr>
        <w:t>1</w:t>
      </w:r>
      <w:r w:rsidR="00EE24C1">
        <w:fldChar w:fldCharType="end"/>
      </w:r>
      <w:r w:rsidR="00A12A5C">
        <w:t>)</w:t>
      </w:r>
      <w:r w:rsidR="00696910">
        <w:t xml:space="preserve"> that</w:t>
      </w:r>
      <w:r w:rsidR="003F5AFD">
        <w:t xml:space="preserve"> are</w:t>
      </w:r>
      <w:r w:rsidR="00696910">
        <w:t xml:space="preserve"> </w:t>
      </w:r>
      <w:r w:rsidR="003F5AFD">
        <w:t>morphologically similar</w:t>
      </w:r>
      <w:r w:rsidR="00696910">
        <w:t>, and are represented by idealized profile</w:t>
      </w:r>
      <w:r w:rsidR="003F5AFD">
        <w:t>s composed of key</w:t>
      </w:r>
      <w:r w:rsidR="003866E1">
        <w:t xml:space="preserve"> morphologic features (dune height, dune width, berm width, etc.). The representative profile</w:t>
      </w:r>
      <w:r w:rsidR="00925C8A">
        <w:t>s</w:t>
      </w:r>
      <w:r w:rsidR="0049340B">
        <w:t xml:space="preserve"> evolve across time due to </w:t>
      </w:r>
      <w:r w:rsidR="00BA3732">
        <w:t>random</w:t>
      </w:r>
      <w:r w:rsidR="00F84BEB">
        <w:t>ly selected</w:t>
      </w:r>
      <w:r w:rsidR="003866E1">
        <w:t xml:space="preserve"> stor</w:t>
      </w:r>
      <w:r w:rsidR="00BA3732">
        <w:t>m events</w:t>
      </w:r>
      <w:r w:rsidR="0049340B">
        <w:t>,</w:t>
      </w:r>
      <w:r w:rsidR="003866E1">
        <w:t xml:space="preserve"> </w:t>
      </w:r>
      <w:r w:rsidR="009A5BFA">
        <w:t>background erosion</w:t>
      </w:r>
      <w:r w:rsidR="0049340B">
        <w:t>, and planned renourishment.</w:t>
      </w:r>
      <w:r w:rsidR="009A5BFA">
        <w:t xml:space="preserve"> Although </w:t>
      </w:r>
      <w:r w:rsidR="004F2373">
        <w:t>p</w:t>
      </w:r>
      <w:r w:rsidR="009A5BFA">
        <w:t>rofile response</w:t>
      </w:r>
      <w:r w:rsidR="004F2373">
        <w:t>s</w:t>
      </w:r>
      <w:r w:rsidR="009A5BFA">
        <w:t xml:space="preserve"> to storm events </w:t>
      </w:r>
      <w:r w:rsidR="004F2373">
        <w:t>are</w:t>
      </w:r>
      <w:r w:rsidR="009A5BFA">
        <w:t xml:space="preserve"> a key component of Beach-fx, no response computations are </w:t>
      </w:r>
      <w:r w:rsidR="003F5AFD">
        <w:t xml:space="preserve">actually </w:t>
      </w:r>
      <w:r w:rsidR="009A5BFA">
        <w:t>performed at runtime. Rather, a relational database</w:t>
      </w:r>
      <w:r w:rsidR="003E6525">
        <w:t xml:space="preserve"> (Storm Response Database; SRD)</w:t>
      </w:r>
      <w:r w:rsidR="009A5BFA">
        <w:t xml:space="preserve"> is access</w:t>
      </w:r>
      <w:r w:rsidR="00BA3732">
        <w:t xml:space="preserve">ed that contains a matrix of pre and post-profile dimensions for each </w:t>
      </w:r>
      <w:r w:rsidR="00925C8A">
        <w:t>storm event. The SRD acts as a “lookup table” for the</w:t>
      </w:r>
      <w:r w:rsidR="001A7988">
        <w:t xml:space="preserve"> Beach-fx computational kernel, and is populated from an external cross-shore response model. Because no profile response computations are performed at runtime, all of the expected profiles that will be encountered over a project’s lifecycle must be pre-computed </w:t>
      </w:r>
      <w:r w:rsidR="00310D85">
        <w:t xml:space="preserve">in order </w:t>
      </w:r>
      <w:r w:rsidR="001A7988">
        <w:t xml:space="preserve">to populate the SRD. </w:t>
      </w:r>
      <w:r w:rsidR="008F6EDC">
        <w:t xml:space="preserve">This profile space is created by varying the dune height, dune width, and berm width between a maximum profile (typically the largest renourishment template that will be tested), and </w:t>
      </w:r>
      <w:r w:rsidR="00621427">
        <w:t>a</w:t>
      </w:r>
      <w:r w:rsidR="008F6EDC">
        <w:t xml:space="preserve"> minimum profile</w:t>
      </w:r>
      <w:r w:rsidR="00722A7F">
        <w:t xml:space="preserve"> using a dune elevation that is the maximum of the </w:t>
      </w:r>
      <w:proofErr w:type="spellStart"/>
      <w:r w:rsidR="00722A7F">
        <w:t>berm</w:t>
      </w:r>
      <w:proofErr w:type="spellEnd"/>
      <w:r w:rsidR="00722A7F">
        <w:t xml:space="preserve"> and upland elevations.</w:t>
      </w:r>
      <w:r w:rsidR="008F6EDC">
        <w:t>). A</w:t>
      </w:r>
      <w:r w:rsidR="0025519D">
        <w:t xml:space="preserve">n example of a typical Beach-fx profile parameter space is shown in </w:t>
      </w:r>
      <w:r w:rsidR="00EE24C1">
        <w:fldChar w:fldCharType="begin"/>
      </w:r>
      <w:r w:rsidR="0090109E">
        <w:instrText xml:space="preserve"> REF _Ref512500851 \h </w:instrText>
      </w:r>
      <w:r w:rsidR="00EE24C1">
        <w:fldChar w:fldCharType="separate"/>
      </w:r>
      <w:r w:rsidR="00767592">
        <w:t xml:space="preserve">Figure </w:t>
      </w:r>
      <w:r w:rsidR="00767592">
        <w:rPr>
          <w:noProof/>
        </w:rPr>
        <w:t>2</w:t>
      </w:r>
      <w:r w:rsidR="00EE24C1">
        <w:fldChar w:fldCharType="end"/>
      </w:r>
      <w:r w:rsidR="0025519D">
        <w:t xml:space="preserve">. </w:t>
      </w:r>
    </w:p>
    <w:p w:rsidR="00523967" w:rsidRDefault="00523967" w:rsidP="00523967">
      <w:pPr>
        <w:pStyle w:val="BodyText"/>
        <w:tabs>
          <w:tab w:val="left" w:pos="949"/>
        </w:tabs>
      </w:pPr>
      <w:r>
        <w:t>Historically, the SRD has been populated using the profile response model SBEACH. The SBEACH Data Generator Tool was developed t</w:t>
      </w:r>
      <w:r w:rsidR="002F420E">
        <w:t>o</w:t>
      </w:r>
      <w:r>
        <w:t xml:space="preserve"> assist a Beach-fx user in setting up </w:t>
      </w:r>
      <w:r>
        <w:lastRenderedPageBreak/>
        <w:t xml:space="preserve">and running all of the SBEACH </w:t>
      </w:r>
      <w:r w:rsidR="002F420E">
        <w:t>computations</w:t>
      </w:r>
      <w:r>
        <w:t xml:space="preserve"> that are necessary to populate </w:t>
      </w:r>
      <w:r w:rsidR="00EE24C1">
        <w:rPr>
          <w:noProof/>
        </w:rPr>
        <w:pict>
          <v:group id="Group 13" o:spid="_x0000_s1029" style="position:absolute;left:0;text-align:left;margin-left:186.55pt;margin-top:1.5pt;width:301.5pt;height:295.5pt;z-index:251663360;mso-position-horizontal-relative:text;mso-position-vertical-relative:text;mso-width-relative:margin;mso-height-relative:margin" coordsize="40201,37096" wrapcoords="-54 -55 -54 21545 21654 21545 21654 -55 -54 -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">
            <v:shape id="Picture 5" o:spid="_x0000_s1030" type="#_x0000_t75" style="position:absolute;width:40201;height:31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eV1fDAAAA2gAAAA8AAABkcnMvZG93bnJldi54bWxEj09rAjEUxO8Fv0N4Qi+iWSv+YWsUEQoe&#10;vLjaQ2+PzevuYvKyJFndfnsjCD0OM/MbZr3trRE38qFxrGA6yUAQl043XCm4nL/GKxAhIms0jknB&#10;HwXYbgZva8y1u/OJbkWsRIJwyFFBHWObSxnKmiyGiWuJk/frvMWYpK+k9nhPcGvkR5YtpMWG00KN&#10;Le1rKq9FZxVUppv547cZFddVu5R7/dPNRnOl3of97hNEpD7+h1/tg1Ywh+eVdAPk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N5XV8MAAADaAAAADwAAAAAAAAAAAAAAAACf&#10;AgAAZHJzL2Rvd25yZXYueG1sUEsFBgAAAAAEAAQA9wAAAI8DAAAAAA==&#10;" stroked="t" strokecolor="black [3213]">
              <v:imagedata r:id="rId10" o:title="" croptop="3713f" cropleft="3307f" cropright="3347f"/>
              <v:path arrowok="t"/>
            </v:shape>
            <v:shape id="Text Box 12" o:spid="_x0000_s1031" type="#_x0000_t202" style="position:absolute;top:32067;width:40201;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rsidR="009860D5" w:rsidRPr="001C6337" w:rsidRDefault="009860D5" w:rsidP="00BF79A8">
                    <w:pPr>
                      <w:pStyle w:val="Caption"/>
                    </w:pPr>
                    <w:bookmarkStart w:id="1" w:name="_Ref512500851"/>
                    <w:r>
                      <w:t xml:space="preserve">Figure </w:t>
                    </w:r>
                    <w:r w:rsidR="00EE24C1">
                      <w:rPr>
                        <w:noProof/>
                      </w:rPr>
                      <w:fldChar w:fldCharType="begin"/>
                    </w:r>
                    <w:r>
                      <w:rPr>
                        <w:noProof/>
                      </w:rPr>
                      <w:instrText xml:space="preserve"> SEQ Figure \* ARABIC </w:instrText>
                    </w:r>
                    <w:r w:rsidR="00EE24C1">
                      <w:rPr>
                        <w:noProof/>
                      </w:rPr>
                      <w:fldChar w:fldCharType="separate"/>
                    </w:r>
                    <w:r>
                      <w:rPr>
                        <w:noProof/>
                      </w:rPr>
                      <w:t>2</w:t>
                    </w:r>
                    <w:r w:rsidR="00EE24C1">
                      <w:rPr>
                        <w:noProof/>
                      </w:rPr>
                      <w:fldChar w:fldCharType="end"/>
                    </w:r>
                    <w:bookmarkEnd w:id="1"/>
                    <w:r>
                      <w:t xml:space="preserve">: </w:t>
                    </w:r>
                    <w:r w:rsidRPr="007B0D65">
                      <w:t>Example of Beach-fx profile parameter space. Variations in dune height, dune width, and berm width</w:t>
                    </w:r>
                  </w:p>
                </w:txbxContent>
              </v:textbox>
            </v:shape>
            <w10:wrap type="tight"/>
          </v:group>
        </w:pict>
      </w:r>
      <w:r>
        <w:t xml:space="preserve">the SRD. Additionally, features have been implemented within </w:t>
      </w:r>
      <w:r w:rsidR="00EC78D9">
        <w:t xml:space="preserve">the </w:t>
      </w:r>
      <w:r>
        <w:t xml:space="preserve">SBEACH </w:t>
      </w:r>
      <w:r w:rsidR="00EC78D9">
        <w:t xml:space="preserve">GUI </w:t>
      </w:r>
      <w:r>
        <w:t xml:space="preserve">to allow model results to be exported to the appropriate format for Beach-fx. </w:t>
      </w:r>
    </w:p>
    <w:p w:rsidR="000F0FB5" w:rsidRDefault="00F25891" w:rsidP="00F54C00">
      <w:pPr>
        <w:pStyle w:val="BodyText"/>
        <w:tabs>
          <w:tab w:val="left" w:pos="949"/>
        </w:tabs>
      </w:pPr>
      <w:r>
        <w:t>T</w:t>
      </w:r>
      <w:r w:rsidR="0092325C">
        <w:t>he</w:t>
      </w:r>
      <w:r w:rsidR="003F694C">
        <w:t xml:space="preserve"> computational architecture of Beach-fx allows alternative shoreline response models</w:t>
      </w:r>
      <w:r w:rsidR="002F420E">
        <w:t xml:space="preserve"> </w:t>
      </w:r>
      <w:r w:rsidR="001D14A0">
        <w:t>to be used</w:t>
      </w:r>
      <w:r w:rsidR="009860D5">
        <w:t xml:space="preserve"> provided that the model output is in properly formatted ASCII text files</w:t>
      </w:r>
      <w:r w:rsidR="003F694C">
        <w:t xml:space="preserve">. </w:t>
      </w:r>
      <w:r w:rsidR="000F0FB5">
        <w:t>Because the number of profile response computations associated with a Beach-</w:t>
      </w:r>
      <w:proofErr w:type="spellStart"/>
      <w:r w:rsidR="000F0FB5">
        <w:t>fx</w:t>
      </w:r>
      <w:proofErr w:type="spellEnd"/>
      <w:r w:rsidR="000F0FB5">
        <w:t xml:space="preserve"> study </w:t>
      </w:r>
      <w:r>
        <w:t>may be</w:t>
      </w:r>
      <w:r w:rsidR="000F0FB5">
        <w:t xml:space="preserve"> large, manually preparing, running, and processing all of the necessary files can be a tedious and cumbersome experience. While this process could be done manually, a series of tools to assist in preparing the necessary files that populate the SRD</w:t>
      </w:r>
      <w:r w:rsidR="001D14A0">
        <w:t xml:space="preserve"> is required in most cases</w:t>
      </w:r>
      <w:r w:rsidR="000F0FB5">
        <w:t>.</w:t>
      </w:r>
    </w:p>
    <w:p w:rsidR="00385788" w:rsidRDefault="00FD79CC" w:rsidP="00FC39E5">
      <w:pPr>
        <w:pStyle w:val="BodyText"/>
        <w:tabs>
          <w:tab w:val="left" w:pos="949"/>
        </w:tabs>
      </w:pPr>
      <w:r>
        <w:t xml:space="preserve">As </w:t>
      </w:r>
      <w:r w:rsidR="00015670">
        <w:t xml:space="preserve">the general understanding of coastal </w:t>
      </w:r>
      <w:proofErr w:type="gramStart"/>
      <w:r w:rsidR="00015670">
        <w:t>processes,</w:t>
      </w:r>
      <w:proofErr w:type="gramEnd"/>
      <w:r w:rsidR="00015670">
        <w:t xml:space="preserve"> and </w:t>
      </w:r>
      <w:r w:rsidR="0049340B">
        <w:t xml:space="preserve">beach </w:t>
      </w:r>
      <w:r w:rsidR="00015670">
        <w:t>profile response</w:t>
      </w:r>
      <w:r w:rsidR="0049340B">
        <w:t>s</w:t>
      </w:r>
      <w:r w:rsidR="00015670">
        <w:t xml:space="preserve"> to storm events i</w:t>
      </w:r>
      <w:r w:rsidR="009860D5">
        <w:t>mproves</w:t>
      </w:r>
      <w:r w:rsidR="00015670">
        <w:t>, new models and tools become available. One such model</w:t>
      </w:r>
      <w:r w:rsidR="00FC39E5">
        <w:t>,</w:t>
      </w:r>
      <w:r w:rsidR="00015670">
        <w:t xml:space="preserve"> CSHORE,</w:t>
      </w:r>
      <w:r w:rsidR="00CD69B0">
        <w:t xml:space="preserve"> </w:t>
      </w:r>
      <w:r w:rsidR="009860D5">
        <w:t xml:space="preserve">a robust and accurate code that predicts nearshore hydrodynamics and beach evolution </w:t>
      </w:r>
      <w:r w:rsidR="00FC39E5">
        <w:t>has been under development for the past several years.  Designed for efficient application to cross-shore transects, computation times including nearshore morphology are typically 10</w:t>
      </w:r>
      <w:r w:rsidR="00FC39E5" w:rsidRPr="00CD69B0">
        <w:rPr>
          <w:vertAlign w:val="superscript"/>
        </w:rPr>
        <w:t>-5</w:t>
      </w:r>
      <w:r w:rsidR="00FC39E5">
        <w:t xml:space="preserve"> of the modeled time duration. The combined wave and current model operates under the assumption of longshore uniformity and includes the effects of a wave roller and quadratic bottom shear stress.  The numerical integration of the depth-averaged energy, momentum, and continuity equations manifests with predictions of wave height, water level, wave-induced steady currents, and wave </w:t>
      </w:r>
      <w:proofErr w:type="spellStart"/>
      <w:r w:rsidR="00FC39E5">
        <w:t>runup</w:t>
      </w:r>
      <w:proofErr w:type="spellEnd"/>
      <w:r w:rsidR="00FC39E5">
        <w:t xml:space="preserve"> excursion. The development of new and physically defensible sediment transport algorithms for a nearshore breaking wave environment has been the focus of the most recent research efforts.  The model accounts for wave and current interaction, bedload, suspended load, and wave-related sediment transport.  In a departure from conventional models that directly or indirectly relate transport to bottom shear, the CSHORE model relates suspended sediment volume with energy dissipation due to breaking and bottom boundary shear.  Likewise, the bedload expression has an inherent dependence on the energy dissipation for a wave-dominated nearshore environment and includes the important wave-generated flux that is directed with the wave propagation vector. A full treatment of the theoretical underpinnings of CSHORE are available in Johnson et al. 2012.</w:t>
      </w:r>
    </w:p>
    <w:p w:rsidR="00AF48C6" w:rsidRDefault="00AF48C6" w:rsidP="00737AEE">
      <w:pPr>
        <w:pStyle w:val="BodyText"/>
        <w:tabs>
          <w:tab w:val="left" w:pos="949"/>
        </w:tabs>
      </w:pPr>
      <w:r>
        <w:t xml:space="preserve">To integrate CSHORE with Beach-fx, two </w:t>
      </w:r>
      <w:r w:rsidR="00FF7641">
        <w:t xml:space="preserve">separate </w:t>
      </w:r>
      <w:r w:rsidR="00737AEE">
        <w:t>sets of scripts</w:t>
      </w:r>
      <w:r w:rsidR="00D82954">
        <w:t xml:space="preserve"> have been </w:t>
      </w:r>
      <w:r w:rsidR="00AF5667">
        <w:t>developed</w:t>
      </w:r>
      <w:r w:rsidR="00067F61">
        <w:t xml:space="preserve"> in </w:t>
      </w:r>
      <w:r w:rsidR="00FF7641">
        <w:t>MATLAB and Python</w:t>
      </w:r>
      <w:r>
        <w:t>.</w:t>
      </w:r>
      <w:r w:rsidR="00FF7641">
        <w:t xml:space="preserve"> </w:t>
      </w:r>
      <w:r>
        <w:t xml:space="preserve">Both </w:t>
      </w:r>
      <w:r w:rsidR="00927A24">
        <w:t>sets</w:t>
      </w:r>
      <w:r>
        <w:t xml:space="preserve"> independently </w:t>
      </w:r>
      <w:r w:rsidR="00067F61">
        <w:t xml:space="preserve">generate the necessary CSHORE infiles, run all </w:t>
      </w:r>
      <w:r w:rsidR="000F0FB5">
        <w:t xml:space="preserve">created </w:t>
      </w:r>
      <w:r w:rsidR="00067F61">
        <w:t xml:space="preserve">CSHORE infiles, and process the results to be populated </w:t>
      </w:r>
      <w:r w:rsidR="000F0FB5">
        <w:t>in</w:t>
      </w:r>
      <w:r w:rsidR="00067F61">
        <w:t xml:space="preserve"> the SRD. </w:t>
      </w:r>
      <w:r w:rsidR="00927A24">
        <w:t>Alternative</w:t>
      </w:r>
      <w:r>
        <w:t xml:space="preserve"> sets </w:t>
      </w:r>
      <w:r>
        <w:lastRenderedPageBreak/>
        <w:t xml:space="preserve">were developed to </w:t>
      </w:r>
      <w:r w:rsidR="00927A24">
        <w:t>provide a choice of language</w:t>
      </w:r>
      <w:r w:rsidR="007C4154">
        <w:t>. While it is not necessary for a Beach-fx user to be proficient in MATLAB or Python, both sets of scripts allow flexibility if additional features are desired</w:t>
      </w:r>
      <w:r w:rsidR="00927A24">
        <w:t>.</w:t>
      </w:r>
      <w:r w:rsidR="007C4154">
        <w:t xml:space="preserve"> </w:t>
      </w:r>
    </w:p>
    <w:p w:rsidR="00D10959" w:rsidRPr="00A60A70" w:rsidRDefault="0082770A" w:rsidP="00D10959">
      <w:pPr>
        <w:pStyle w:val="Heading1"/>
        <w:rPr>
          <w:vanish/>
          <w:specVanish/>
        </w:rPr>
      </w:pPr>
      <w:r>
        <w:t>M</w:t>
      </w:r>
      <w:r w:rsidR="00385DF6">
        <w:t>ETHOD</w:t>
      </w:r>
      <w:r w:rsidR="00B35DEB">
        <w:t>S</w:t>
      </w:r>
      <w:r w:rsidR="00FA45F9">
        <w:t>:</w:t>
      </w:r>
    </w:p>
    <w:p w:rsidR="00B35DEB" w:rsidRDefault="003E43B2" w:rsidP="00D10959">
      <w:pPr>
        <w:rPr>
          <w:szCs w:val="24"/>
        </w:rPr>
      </w:pPr>
      <w:r>
        <w:t xml:space="preserve"> Regardless of the language of choice, the two </w:t>
      </w:r>
      <w:r w:rsidR="006E5AF7">
        <w:t xml:space="preserve">sets of </w:t>
      </w:r>
      <w:r>
        <w:t>script</w:t>
      </w:r>
      <w:r w:rsidR="006E5AF7">
        <w:t>s</w:t>
      </w:r>
      <w:r>
        <w:t xml:space="preserve"> </w:t>
      </w:r>
      <w:r w:rsidR="006E5AF7">
        <w:t xml:space="preserve">utilize </w:t>
      </w:r>
      <w:r>
        <w:t>the same inputs and workflow</w:t>
      </w:r>
      <w:r w:rsidR="00C95B7F">
        <w:t xml:space="preserve">. </w:t>
      </w:r>
      <w:r w:rsidR="00B243D9">
        <w:t xml:space="preserve">The directory structure of each distribution is shown in </w:t>
      </w:r>
      <w:fldSimple w:instr=" REF _Ref511891001 \h  \* MERGEFORMAT ">
        <w:r w:rsidR="006F2C3D" w:rsidRPr="006F2C3D">
          <w:rPr>
            <w:szCs w:val="24"/>
          </w:rPr>
          <w:t>Figure 3</w:t>
        </w:r>
      </w:fldSimple>
      <w:r w:rsidR="00B168EF">
        <w:rPr>
          <w:szCs w:val="24"/>
        </w:rPr>
        <w:t xml:space="preserve">, where each rectangular shape represents a directory and each circle </w:t>
      </w:r>
      <w:r w:rsidR="000C2B09">
        <w:rPr>
          <w:szCs w:val="24"/>
        </w:rPr>
        <w:t>represents</w:t>
      </w:r>
      <w:r w:rsidR="00B168EF">
        <w:rPr>
          <w:szCs w:val="24"/>
        </w:rPr>
        <w:t xml:space="preserve"> a file, series of files, or executable. The main directory, “Dist” contains three sub-directories (executables, </w:t>
      </w:r>
      <w:proofErr w:type="spellStart"/>
      <w:r w:rsidR="00B168EF">
        <w:rPr>
          <w:szCs w:val="24"/>
        </w:rPr>
        <w:t>mfiles</w:t>
      </w:r>
      <w:proofErr w:type="spellEnd"/>
      <w:r w:rsidR="00B168EF">
        <w:rPr>
          <w:szCs w:val="24"/>
        </w:rPr>
        <w:t>/</w:t>
      </w:r>
      <w:proofErr w:type="spellStart"/>
      <w:r w:rsidR="00B168EF">
        <w:rPr>
          <w:szCs w:val="24"/>
        </w:rPr>
        <w:t>pyfiles</w:t>
      </w:r>
      <w:proofErr w:type="spellEnd"/>
      <w:r w:rsidR="00B168EF">
        <w:rPr>
          <w:szCs w:val="24"/>
        </w:rPr>
        <w:t xml:space="preserve">, </w:t>
      </w:r>
      <w:proofErr w:type="gramStart"/>
      <w:r w:rsidR="00B168EF">
        <w:rPr>
          <w:szCs w:val="24"/>
        </w:rPr>
        <w:t>work</w:t>
      </w:r>
      <w:proofErr w:type="gramEnd"/>
      <w:r w:rsidR="00B168EF">
        <w:rPr>
          <w:szCs w:val="24"/>
        </w:rPr>
        <w:t xml:space="preserve">), three MATLAB/Python files, as well as a README file (not shown). </w:t>
      </w:r>
      <w:r w:rsidR="00A13127">
        <w:rPr>
          <w:szCs w:val="24"/>
        </w:rPr>
        <w:t xml:space="preserve">The executables directory contains the CSHORE executable for both Windows and Linux operating systems. The </w:t>
      </w:r>
      <w:proofErr w:type="spellStart"/>
      <w:r w:rsidR="00A13127">
        <w:rPr>
          <w:szCs w:val="24"/>
        </w:rPr>
        <w:t>mfiles</w:t>
      </w:r>
      <w:proofErr w:type="spellEnd"/>
      <w:r w:rsidR="00A13127">
        <w:rPr>
          <w:szCs w:val="24"/>
        </w:rPr>
        <w:t>/</w:t>
      </w:r>
      <w:proofErr w:type="spellStart"/>
      <w:r w:rsidR="00A13127">
        <w:rPr>
          <w:szCs w:val="24"/>
        </w:rPr>
        <w:t>pyfiles</w:t>
      </w:r>
      <w:proofErr w:type="spellEnd"/>
      <w:r w:rsidR="00A13127">
        <w:rPr>
          <w:szCs w:val="24"/>
        </w:rPr>
        <w:t xml:space="preserve"> directory contains various scripts that are utilized at runtime, although they are int</w:t>
      </w:r>
      <w:r w:rsidR="000D3290">
        <w:rPr>
          <w:szCs w:val="24"/>
        </w:rPr>
        <w:t xml:space="preserve">ended to run in the background and do not need to be modified. </w:t>
      </w:r>
    </w:p>
    <w:p w:rsidR="000D3290" w:rsidRPr="000D3290" w:rsidRDefault="000D3290" w:rsidP="00D10959"/>
    <w:p w:rsidR="0066632A" w:rsidRPr="009E4775" w:rsidRDefault="00B168EF" w:rsidP="0066632A">
      <w:pPr>
        <w:rPr>
          <w:szCs w:val="24"/>
        </w:rPr>
      </w:pPr>
      <w:r>
        <w:t xml:space="preserve">Of the </w:t>
      </w:r>
      <w:r w:rsidRPr="00B168EF">
        <w:t>directories and files shown in Figure 1, the user needs to be aware of the work directory, as well as each of the three primary scripts</w:t>
      </w:r>
      <w:r w:rsidR="009E4775">
        <w:t xml:space="preserve">: (1) </w:t>
      </w:r>
      <w:r w:rsidR="00722A49" w:rsidRPr="00EF48DC">
        <w:rPr>
          <w:i/>
          <w:szCs w:val="24"/>
        </w:rPr>
        <w:t>make_cshore_infiles</w:t>
      </w:r>
      <w:r w:rsidR="009E4775">
        <w:rPr>
          <w:szCs w:val="24"/>
        </w:rPr>
        <w:t xml:space="preserve">, (2) </w:t>
      </w:r>
      <w:r w:rsidRPr="00EF48DC">
        <w:rPr>
          <w:i/>
          <w:szCs w:val="24"/>
        </w:rPr>
        <w:t>run_cshore</w:t>
      </w:r>
      <w:r w:rsidR="009E4775">
        <w:rPr>
          <w:szCs w:val="24"/>
        </w:rPr>
        <w:t xml:space="preserve">, </w:t>
      </w:r>
      <w:r w:rsidR="00282D59">
        <w:rPr>
          <w:szCs w:val="24"/>
        </w:rPr>
        <w:t xml:space="preserve">and </w:t>
      </w:r>
      <w:r w:rsidR="009E4775">
        <w:rPr>
          <w:szCs w:val="24"/>
        </w:rPr>
        <w:t xml:space="preserve">(3) </w:t>
      </w:r>
      <w:r w:rsidRPr="00EF48DC">
        <w:rPr>
          <w:i/>
          <w:szCs w:val="24"/>
        </w:rPr>
        <w:t>make_dat_file</w:t>
      </w:r>
      <w:r w:rsidR="00010E7D">
        <w:rPr>
          <w:szCs w:val="24"/>
        </w:rPr>
        <w:t xml:space="preserve">. </w:t>
      </w:r>
      <w:r w:rsidR="00C01CB0">
        <w:rPr>
          <w:szCs w:val="24"/>
        </w:rPr>
        <w:t>The scripts are intended to be r</w:t>
      </w:r>
      <w:r w:rsidR="006E5AF7">
        <w:rPr>
          <w:szCs w:val="24"/>
        </w:rPr>
        <w:t>un</w:t>
      </w:r>
      <w:r w:rsidR="00C01CB0">
        <w:rPr>
          <w:szCs w:val="24"/>
        </w:rPr>
        <w:t xml:space="preserve"> sequentially, with </w:t>
      </w:r>
      <w:r w:rsidR="0066632A">
        <w:rPr>
          <w:szCs w:val="24"/>
        </w:rPr>
        <w:t xml:space="preserve">minimal </w:t>
      </w:r>
      <w:r w:rsidR="00C01CB0">
        <w:rPr>
          <w:szCs w:val="24"/>
        </w:rPr>
        <w:t xml:space="preserve">user input required in </w:t>
      </w:r>
      <w:proofErr w:type="spellStart"/>
      <w:r w:rsidR="00C01CB0" w:rsidRPr="00EF48DC">
        <w:rPr>
          <w:i/>
          <w:szCs w:val="24"/>
        </w:rPr>
        <w:t>make_cshore_infiles</w:t>
      </w:r>
      <w:proofErr w:type="spellEnd"/>
      <w:r w:rsidR="00C01CB0">
        <w:rPr>
          <w:szCs w:val="24"/>
        </w:rPr>
        <w:t>.</w:t>
      </w:r>
      <w:r w:rsidR="0066632A">
        <w:rPr>
          <w:szCs w:val="24"/>
        </w:rPr>
        <w:t xml:space="preserve"> </w:t>
      </w:r>
      <w:r w:rsidR="0066632A">
        <w:t xml:space="preserve">The general workflow is </w:t>
      </w:r>
      <w:r w:rsidR="006E5AF7">
        <w:t>comprised of</w:t>
      </w:r>
      <w:r w:rsidR="0066632A">
        <w:t xml:space="preserve"> </w:t>
      </w:r>
      <w:r w:rsidR="00A307D6">
        <w:t>3</w:t>
      </w:r>
      <w:r w:rsidR="0066632A">
        <w:t xml:space="preserve"> steps:</w:t>
      </w:r>
    </w:p>
    <w:p w:rsidR="0066632A" w:rsidRPr="00D10959" w:rsidRDefault="00A307D6" w:rsidP="0066632A">
      <w:pPr>
        <w:pStyle w:val="ListParagraph"/>
        <w:numPr>
          <w:ilvl w:val="0"/>
          <w:numId w:val="32"/>
        </w:numPr>
        <w:rPr>
          <w:rFonts w:ascii="Times New Roman" w:hAnsi="Times New Roman"/>
          <w:sz w:val="24"/>
        </w:rPr>
      </w:pPr>
      <w:r>
        <w:rPr>
          <w:rFonts w:ascii="Times New Roman" w:hAnsi="Times New Roman"/>
          <w:sz w:val="24"/>
        </w:rPr>
        <w:t>Prepare input files.</w:t>
      </w:r>
    </w:p>
    <w:p w:rsidR="0066632A" w:rsidRPr="00D10959" w:rsidRDefault="0066632A" w:rsidP="0066632A">
      <w:pPr>
        <w:pStyle w:val="ListParagraph"/>
        <w:numPr>
          <w:ilvl w:val="0"/>
          <w:numId w:val="32"/>
        </w:numPr>
        <w:rPr>
          <w:rFonts w:ascii="Times New Roman" w:hAnsi="Times New Roman"/>
          <w:sz w:val="24"/>
        </w:rPr>
      </w:pPr>
      <w:r w:rsidRPr="00D10959">
        <w:rPr>
          <w:rFonts w:ascii="Times New Roman" w:hAnsi="Times New Roman"/>
          <w:sz w:val="24"/>
        </w:rPr>
        <w:t xml:space="preserve">Modify input values in </w:t>
      </w:r>
      <w:r w:rsidRPr="00EF48DC">
        <w:rPr>
          <w:rFonts w:ascii="Times New Roman" w:hAnsi="Times New Roman"/>
          <w:i/>
          <w:sz w:val="24"/>
        </w:rPr>
        <w:t>make_cshore_infiles</w:t>
      </w:r>
      <w:r w:rsidR="00A307D6">
        <w:rPr>
          <w:rFonts w:ascii="Times New Roman" w:hAnsi="Times New Roman"/>
          <w:sz w:val="24"/>
        </w:rPr>
        <w:t>.</w:t>
      </w:r>
    </w:p>
    <w:p w:rsidR="0066632A" w:rsidRPr="00D10959" w:rsidRDefault="0066632A" w:rsidP="0066632A">
      <w:pPr>
        <w:pStyle w:val="ListParagraph"/>
        <w:numPr>
          <w:ilvl w:val="0"/>
          <w:numId w:val="32"/>
        </w:numPr>
        <w:rPr>
          <w:rFonts w:ascii="Times New Roman" w:hAnsi="Times New Roman"/>
          <w:sz w:val="24"/>
        </w:rPr>
      </w:pPr>
      <w:r w:rsidRPr="00D10959">
        <w:rPr>
          <w:rFonts w:ascii="Times New Roman" w:hAnsi="Times New Roman"/>
          <w:sz w:val="24"/>
        </w:rPr>
        <w:t>Run MATLAB/Python scripts sequentially</w:t>
      </w:r>
      <w:r w:rsidR="00A307D6">
        <w:rPr>
          <w:rFonts w:ascii="Times New Roman" w:hAnsi="Times New Roman"/>
          <w:sz w:val="24"/>
        </w:rPr>
        <w:t>.</w:t>
      </w:r>
    </w:p>
    <w:p w:rsidR="00C01CB0" w:rsidRDefault="00C01CB0" w:rsidP="00187272"/>
    <w:p w:rsidR="00081AA5" w:rsidRDefault="00081AA5" w:rsidP="00CD067C">
      <w:pPr>
        <w:keepNext/>
        <w:jc w:val="center"/>
      </w:pPr>
      <w:r>
        <w:rPr>
          <w:noProof/>
        </w:rPr>
        <w:drawing>
          <wp:inline distT="0" distB="0" distL="0" distR="0">
            <wp:extent cx="5943600" cy="24003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400300"/>
                    </a:xfrm>
                    <a:prstGeom prst="rect">
                      <a:avLst/>
                    </a:prstGeom>
                    <a:ln>
                      <a:solidFill>
                        <a:schemeClr val="tx1"/>
                      </a:solidFill>
                    </a:ln>
                  </pic:spPr>
                </pic:pic>
              </a:graphicData>
            </a:graphic>
          </wp:inline>
        </w:drawing>
      </w:r>
    </w:p>
    <w:p w:rsidR="00303192" w:rsidRPr="00303192" w:rsidRDefault="00081AA5" w:rsidP="00303192">
      <w:pPr>
        <w:pStyle w:val="Caption"/>
        <w:jc w:val="center"/>
        <w:rPr>
          <w:sz w:val="22"/>
        </w:rPr>
      </w:pPr>
      <w:bookmarkStart w:id="2" w:name="_Ref511891001"/>
      <w:r w:rsidRPr="00081AA5">
        <w:rPr>
          <w:sz w:val="22"/>
        </w:rPr>
        <w:t xml:space="preserve">Figure </w:t>
      </w:r>
      <w:r w:rsidR="00EE24C1">
        <w:rPr>
          <w:sz w:val="22"/>
        </w:rPr>
        <w:fldChar w:fldCharType="begin"/>
      </w:r>
      <w:r w:rsidR="00F93920">
        <w:rPr>
          <w:sz w:val="22"/>
        </w:rPr>
        <w:instrText xml:space="preserve"> SEQ Figure \* ARABIC </w:instrText>
      </w:r>
      <w:r w:rsidR="00EE24C1">
        <w:rPr>
          <w:sz w:val="22"/>
        </w:rPr>
        <w:fldChar w:fldCharType="separate"/>
      </w:r>
      <w:r w:rsidR="00767592">
        <w:rPr>
          <w:noProof/>
          <w:sz w:val="22"/>
        </w:rPr>
        <w:t>3</w:t>
      </w:r>
      <w:r w:rsidR="00EE24C1">
        <w:rPr>
          <w:sz w:val="22"/>
        </w:rPr>
        <w:fldChar w:fldCharType="end"/>
      </w:r>
      <w:bookmarkEnd w:id="2"/>
      <w:r w:rsidRPr="00081AA5">
        <w:rPr>
          <w:sz w:val="22"/>
        </w:rPr>
        <w:t>: Directory structure of CSHORE for Beach-fx scripts</w:t>
      </w:r>
    </w:p>
    <w:p w:rsidR="00B168EF" w:rsidRPr="00B35DEB" w:rsidRDefault="00B35DEB" w:rsidP="00241966">
      <w:r>
        <w:t xml:space="preserve"> </w:t>
      </w:r>
    </w:p>
    <w:p w:rsidR="00892277" w:rsidRDefault="00C01CB0" w:rsidP="00241966">
      <w:r>
        <w:rPr>
          <w:b/>
        </w:rPr>
        <w:t xml:space="preserve">Preparing Input: </w:t>
      </w:r>
      <w:r w:rsidR="00333D82">
        <w:t>Two types</w:t>
      </w:r>
      <w:r>
        <w:t xml:space="preserve"> of input files are required prior </w:t>
      </w:r>
      <w:r w:rsidR="00A307D6">
        <w:t>to running the set of scripts: submerged profile file</w:t>
      </w:r>
      <w:r w:rsidR="00855E1D">
        <w:t>s (.txt), and</w:t>
      </w:r>
      <w:r w:rsidR="00A307D6">
        <w:t xml:space="preserve"> storm information file</w:t>
      </w:r>
      <w:r w:rsidR="00855E1D">
        <w:t>s</w:t>
      </w:r>
      <w:r w:rsidR="00A307D6">
        <w:t xml:space="preserve"> (.dat). </w:t>
      </w:r>
      <w:r w:rsidR="00892277">
        <w:t>Example</w:t>
      </w:r>
      <w:r w:rsidR="00855E1D">
        <w:t>s of the required</w:t>
      </w:r>
      <w:r w:rsidR="00892277">
        <w:t xml:space="preserve"> files are provided with each distribution. </w:t>
      </w:r>
    </w:p>
    <w:p w:rsidR="00F25482" w:rsidRDefault="00F25482" w:rsidP="00241966"/>
    <w:p w:rsidR="00FD1888" w:rsidRDefault="00DA2F44" w:rsidP="00241966">
      <w:r>
        <w:t>Submerged</w:t>
      </w:r>
      <w:r w:rsidR="00A307D6">
        <w:t xml:space="preserve"> profile file</w:t>
      </w:r>
      <w:r>
        <w:t>s are</w:t>
      </w:r>
      <w:r w:rsidR="00A307D6">
        <w:t xml:space="preserve"> in x-z format and tab-</w:t>
      </w:r>
      <w:r w:rsidR="00FD1888">
        <w:t xml:space="preserve">delimited. The submerged profile files must follow a specific naming convention represented by: </w:t>
      </w:r>
    </w:p>
    <w:p w:rsidR="00FD1888" w:rsidRDefault="00FD1888" w:rsidP="00FD1888">
      <w:pPr>
        <w:jc w:val="center"/>
      </w:pPr>
      <w:r w:rsidRPr="00001F91">
        <w:rPr>
          <w:i/>
        </w:rPr>
        <w:t>ReachName</w:t>
      </w:r>
      <w:r>
        <w:t>_</w:t>
      </w:r>
      <w:r w:rsidRPr="00FD1888">
        <w:t xml:space="preserve"> submerged_profile.txt</w:t>
      </w:r>
    </w:p>
    <w:p w:rsidR="00001F91" w:rsidRDefault="00001F91" w:rsidP="00FD1888"/>
    <w:p w:rsidR="0064677B" w:rsidRDefault="00FD1888" w:rsidP="00FD1888">
      <w:r>
        <w:t xml:space="preserve">Where </w:t>
      </w:r>
      <w:r w:rsidRPr="00001F91">
        <w:rPr>
          <w:i/>
        </w:rPr>
        <w:t>ReachName</w:t>
      </w:r>
      <w:r>
        <w:t xml:space="preserve"> </w:t>
      </w:r>
      <w:r w:rsidR="00001F91">
        <w:t xml:space="preserve">is variable and </w:t>
      </w:r>
      <w:r>
        <w:t xml:space="preserve">corresponds to each specific reach. </w:t>
      </w:r>
      <w:r w:rsidR="000F365C">
        <w:t xml:space="preserve">It should be noted that </w:t>
      </w:r>
      <w:r w:rsidR="00001F91">
        <w:t xml:space="preserve">the </w:t>
      </w:r>
      <w:r w:rsidR="00001F91">
        <w:rPr>
          <w:i/>
        </w:rPr>
        <w:t>ReachName</w:t>
      </w:r>
      <w:r w:rsidR="000F365C">
        <w:t xml:space="preserve"> must be identical to that specified within </w:t>
      </w:r>
      <w:r w:rsidR="0089270A">
        <w:t xml:space="preserve">the </w:t>
      </w:r>
      <w:r w:rsidR="000F365C" w:rsidRPr="00EF48DC">
        <w:rPr>
          <w:i/>
        </w:rPr>
        <w:t>make_cshore_infiles</w:t>
      </w:r>
      <w:r w:rsidR="004E3E02">
        <w:t xml:space="preserve"> script</w:t>
      </w:r>
      <w:r w:rsidR="000F365C">
        <w:t>.</w:t>
      </w:r>
      <w:r w:rsidR="00001F91">
        <w:t xml:space="preserve"> Additionally, each submerged profile file </w:t>
      </w:r>
      <w:r w:rsidR="006E5AF7">
        <w:t xml:space="preserve">name </w:t>
      </w:r>
      <w:r w:rsidR="00001F91">
        <w:t>must be succeeded by “submerged_profile.txt”.</w:t>
      </w:r>
      <w:r w:rsidR="0035706D">
        <w:t xml:space="preserve"> </w:t>
      </w:r>
      <w:r w:rsidR="004E3E02">
        <w:t xml:space="preserve">An example </w:t>
      </w:r>
      <w:r w:rsidR="00537785">
        <w:t>o</w:t>
      </w:r>
      <w:r w:rsidR="00282D59">
        <w:t xml:space="preserve">f data contained within a </w:t>
      </w:r>
      <w:r w:rsidR="004E3E02">
        <w:t xml:space="preserve">submerged profile file is shown in </w:t>
      </w:r>
      <w:r w:rsidR="00EE24C1">
        <w:fldChar w:fldCharType="begin"/>
      </w:r>
      <w:r w:rsidR="004E143B">
        <w:instrText xml:space="preserve"> REF _Ref512243422 \h </w:instrText>
      </w:r>
      <w:r w:rsidR="00EE24C1">
        <w:fldChar w:fldCharType="separate"/>
      </w:r>
      <w:r w:rsidR="00767592" w:rsidRPr="002B5E8F">
        <w:rPr>
          <w:sz w:val="22"/>
        </w:rPr>
        <w:t xml:space="preserve">Figure </w:t>
      </w:r>
      <w:r w:rsidR="00767592">
        <w:rPr>
          <w:noProof/>
          <w:sz w:val="22"/>
        </w:rPr>
        <w:t>4</w:t>
      </w:r>
      <w:r w:rsidR="00EE24C1">
        <w:fldChar w:fldCharType="end"/>
      </w:r>
      <w:r w:rsidR="004E3E02">
        <w:t xml:space="preserve">. </w:t>
      </w:r>
      <w:r w:rsidR="00855E1D">
        <w:t xml:space="preserve">The first column </w:t>
      </w:r>
      <w:r w:rsidR="00537785">
        <w:t>is composed of</w:t>
      </w:r>
      <w:r w:rsidR="00855E1D">
        <w:t xml:space="preserve"> the x-values, or distance </w:t>
      </w:r>
      <w:proofErr w:type="gramStart"/>
      <w:r w:rsidR="00855E1D">
        <w:t>offshore</w:t>
      </w:r>
      <w:r w:rsidR="009860D5">
        <w:t>(</w:t>
      </w:r>
      <w:proofErr w:type="gramEnd"/>
      <w:r w:rsidR="009860D5">
        <w:t>ft)</w:t>
      </w:r>
      <w:r w:rsidR="00855E1D">
        <w:t xml:space="preserve">, whereas the second column </w:t>
      </w:r>
      <w:r w:rsidR="00537785">
        <w:t>contains</w:t>
      </w:r>
      <w:r w:rsidR="00855E1D">
        <w:t xml:space="preserve"> the z-values</w:t>
      </w:r>
      <w:r w:rsidR="005823EE">
        <w:t xml:space="preserve"> </w:t>
      </w:r>
      <w:r w:rsidR="009860D5">
        <w:t>(ft)</w:t>
      </w:r>
      <w:r w:rsidR="006E5AF7">
        <w:t>, positive up</w:t>
      </w:r>
      <w:r w:rsidR="00855E1D">
        <w:t xml:space="preserve">. </w:t>
      </w:r>
    </w:p>
    <w:p w:rsidR="002B5E8F" w:rsidRDefault="004E3E02" w:rsidP="002B5E8F">
      <w:pPr>
        <w:keepNext/>
        <w:jc w:val="center"/>
      </w:pPr>
      <w:r>
        <w:rPr>
          <w:noProof/>
        </w:rPr>
        <w:drawing>
          <wp:inline distT="0" distB="0" distL="0" distR="0">
            <wp:extent cx="1304762" cy="1533333"/>
            <wp:effectExtent l="19050" t="19050" r="1016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04762" cy="1533333"/>
                    </a:xfrm>
                    <a:prstGeom prst="rect">
                      <a:avLst/>
                    </a:prstGeom>
                    <a:ln>
                      <a:solidFill>
                        <a:schemeClr val="tx1"/>
                      </a:solidFill>
                    </a:ln>
                  </pic:spPr>
                </pic:pic>
              </a:graphicData>
            </a:graphic>
          </wp:inline>
        </w:drawing>
      </w:r>
    </w:p>
    <w:p w:rsidR="004E3E02" w:rsidRPr="002B5E8F" w:rsidRDefault="002B5E8F" w:rsidP="002B5E8F">
      <w:pPr>
        <w:pStyle w:val="Caption"/>
        <w:jc w:val="center"/>
        <w:rPr>
          <w:sz w:val="22"/>
        </w:rPr>
      </w:pPr>
      <w:bookmarkStart w:id="3" w:name="_Ref512243422"/>
      <w:r w:rsidRPr="002B5E8F">
        <w:rPr>
          <w:sz w:val="22"/>
        </w:rPr>
        <w:t xml:space="preserve">Figure </w:t>
      </w:r>
      <w:r w:rsidR="00EE24C1">
        <w:rPr>
          <w:sz w:val="22"/>
        </w:rPr>
        <w:fldChar w:fldCharType="begin"/>
      </w:r>
      <w:r w:rsidR="00F93920">
        <w:rPr>
          <w:sz w:val="22"/>
        </w:rPr>
        <w:instrText xml:space="preserve"> SEQ Figure \* ARABIC </w:instrText>
      </w:r>
      <w:r w:rsidR="00EE24C1">
        <w:rPr>
          <w:sz w:val="22"/>
        </w:rPr>
        <w:fldChar w:fldCharType="separate"/>
      </w:r>
      <w:r w:rsidR="00767592">
        <w:rPr>
          <w:noProof/>
          <w:sz w:val="22"/>
        </w:rPr>
        <w:t>4</w:t>
      </w:r>
      <w:r w:rsidR="00EE24C1">
        <w:rPr>
          <w:sz w:val="22"/>
        </w:rPr>
        <w:fldChar w:fldCharType="end"/>
      </w:r>
      <w:bookmarkEnd w:id="3"/>
      <w:r w:rsidRPr="002B5E8F">
        <w:rPr>
          <w:sz w:val="22"/>
        </w:rPr>
        <w:t>: Example submerged profile file.</w:t>
      </w:r>
    </w:p>
    <w:p w:rsidR="00945752" w:rsidRDefault="00945752" w:rsidP="00FD1888"/>
    <w:p w:rsidR="004E3E02" w:rsidRDefault="0061483F" w:rsidP="00241966">
      <w:r>
        <w:t>S</w:t>
      </w:r>
      <w:r w:rsidR="00945752">
        <w:t xml:space="preserve">torm information files </w:t>
      </w:r>
      <w:r w:rsidR="000F06EB">
        <w:t xml:space="preserve">are </w:t>
      </w:r>
      <w:r w:rsidR="00F25482">
        <w:t>space-delimited</w:t>
      </w:r>
      <w:r w:rsidR="000F06EB">
        <w:t xml:space="preserve">, and contain data pertaining to storm surge and </w:t>
      </w:r>
      <w:r w:rsidR="00CF2F8C">
        <w:t>associated</w:t>
      </w:r>
      <w:r w:rsidR="00F25482">
        <w:t xml:space="preserve"> </w:t>
      </w:r>
      <w:r w:rsidR="000F06EB">
        <w:t>wave time series.</w:t>
      </w:r>
      <w:r w:rsidR="002C388B">
        <w:t xml:space="preserve"> </w:t>
      </w:r>
      <w:r w:rsidR="00C95D43">
        <w:t>Each</w:t>
      </w:r>
      <w:r w:rsidR="00CF2F8C">
        <w:t xml:space="preserve"> storm file must </w:t>
      </w:r>
      <w:r>
        <w:t xml:space="preserve">be followed </w:t>
      </w:r>
      <w:r w:rsidR="00C95D43">
        <w:t>b</w:t>
      </w:r>
      <w:r>
        <w:t>y</w:t>
      </w:r>
      <w:r w:rsidR="00C95D43">
        <w:t xml:space="preserve"> the</w:t>
      </w:r>
      <w:r>
        <w:t xml:space="preserve"> </w:t>
      </w:r>
      <w:r w:rsidR="00CF2F8C">
        <w:t>file extension “dat”. Similar to the submerged profile files, t</w:t>
      </w:r>
      <w:r w:rsidR="005B7C3B">
        <w:t>he storm dat files</w:t>
      </w:r>
      <w:r w:rsidR="004E3E02">
        <w:t xml:space="preserve"> must also</w:t>
      </w:r>
      <w:r w:rsidR="005B7C3B">
        <w:t xml:space="preserve"> follow a specific file format</w:t>
      </w:r>
      <w:r w:rsidR="004E3E02">
        <w:t xml:space="preserve">. An example storm dat file is shown in </w:t>
      </w:r>
      <w:r w:rsidR="00EE24C1">
        <w:fldChar w:fldCharType="begin"/>
      </w:r>
      <w:r w:rsidR="004E143B">
        <w:instrText xml:space="preserve"> REF _Ref512243430 \h </w:instrText>
      </w:r>
      <w:r w:rsidR="00EE24C1">
        <w:fldChar w:fldCharType="separate"/>
      </w:r>
      <w:r w:rsidR="00767592" w:rsidRPr="002B5E8F">
        <w:rPr>
          <w:sz w:val="22"/>
        </w:rPr>
        <w:t xml:space="preserve">Figure </w:t>
      </w:r>
      <w:r w:rsidR="00767592">
        <w:rPr>
          <w:noProof/>
          <w:sz w:val="22"/>
        </w:rPr>
        <w:t>5</w:t>
      </w:r>
      <w:r w:rsidR="00EE24C1">
        <w:fldChar w:fldCharType="end"/>
      </w:r>
      <w:r w:rsidR="004E3E02">
        <w:t xml:space="preserve">. </w:t>
      </w:r>
      <w:r w:rsidR="00FB46D8">
        <w:t>The header row is the storm identifier. Each of the remaining columns correspond to the date (</w:t>
      </w:r>
      <w:proofErr w:type="spellStart"/>
      <w:r w:rsidR="00FB46D8">
        <w:t>yyyymmddHHMM</w:t>
      </w:r>
      <w:proofErr w:type="spellEnd"/>
      <w:r w:rsidR="00FB46D8">
        <w:t xml:space="preserve">), </w:t>
      </w:r>
      <w:r w:rsidR="0079283E">
        <w:t>zero moment</w:t>
      </w:r>
      <w:r w:rsidR="00FB46D8">
        <w:t xml:space="preserve"> wave height (m.), </w:t>
      </w:r>
      <w:r w:rsidR="0079283E">
        <w:t>mean wave</w:t>
      </w:r>
      <w:r w:rsidR="00FB46D8">
        <w:t xml:space="preserve"> period (sec.), and </w:t>
      </w:r>
      <w:r w:rsidR="00E01269">
        <w:t xml:space="preserve">storm surge </w:t>
      </w:r>
      <w:r w:rsidR="0079283E">
        <w:t>water elevation</w:t>
      </w:r>
      <w:r w:rsidR="00FB46D8">
        <w:t xml:space="preserve"> (m.)</w:t>
      </w:r>
      <w:r w:rsidR="0079283E">
        <w:t>.</w:t>
      </w:r>
      <w:r w:rsidR="00876380">
        <w:t xml:space="preserve"> All </w:t>
      </w:r>
      <w:r w:rsidR="00C95D43">
        <w:t>f</w:t>
      </w:r>
      <w:r w:rsidR="00876380">
        <w:t>iles</w:t>
      </w:r>
      <w:r w:rsidR="00CF2F8C">
        <w:t xml:space="preserve"> </w:t>
      </w:r>
      <w:r w:rsidR="00876380">
        <w:t xml:space="preserve">located in the “work” directory </w:t>
      </w:r>
      <w:r w:rsidR="00CF2F8C">
        <w:t>that end with</w:t>
      </w:r>
      <w:r w:rsidR="00C95D43">
        <w:t xml:space="preserve"> the file extension</w:t>
      </w:r>
      <w:r w:rsidR="00CF2F8C">
        <w:t xml:space="preserve"> “dat” </w:t>
      </w:r>
      <w:r w:rsidR="00876380">
        <w:t xml:space="preserve">will be read when </w:t>
      </w:r>
      <w:r w:rsidR="00C95D43">
        <w:t>generating</w:t>
      </w:r>
      <w:r w:rsidR="00876380">
        <w:t xml:space="preserve"> </w:t>
      </w:r>
      <w:r w:rsidR="00CF2F8C">
        <w:t>storm events</w:t>
      </w:r>
      <w:r w:rsidR="00876380">
        <w:t xml:space="preserve">. </w:t>
      </w:r>
    </w:p>
    <w:p w:rsidR="005B7C3B" w:rsidRDefault="005B7C3B" w:rsidP="00241966"/>
    <w:p w:rsidR="002B5E8F" w:rsidRDefault="004E3E02" w:rsidP="002B5E8F">
      <w:pPr>
        <w:keepNext/>
        <w:jc w:val="center"/>
      </w:pPr>
      <w:r>
        <w:rPr>
          <w:noProof/>
        </w:rPr>
        <w:drawing>
          <wp:inline distT="0" distB="0" distL="0" distR="0">
            <wp:extent cx="3980226" cy="1581150"/>
            <wp:effectExtent l="19050" t="19050" r="2032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png"/>
                    <pic:cNvPicPr/>
                  </pic:nvPicPr>
                  <pic:blipFill rotWithShape="1">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3479"/>
                    <a:stretch/>
                  </pic:blipFill>
                  <pic:spPr bwMode="auto">
                    <a:xfrm>
                      <a:off x="0" y="0"/>
                      <a:ext cx="3980952" cy="158143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B7C3B" w:rsidRDefault="002B5E8F" w:rsidP="00855E1D">
      <w:pPr>
        <w:pStyle w:val="Caption"/>
        <w:jc w:val="center"/>
        <w:rPr>
          <w:sz w:val="22"/>
        </w:rPr>
      </w:pPr>
      <w:bookmarkStart w:id="4" w:name="_Ref512243430"/>
      <w:r w:rsidRPr="002B5E8F">
        <w:rPr>
          <w:sz w:val="22"/>
        </w:rPr>
        <w:t xml:space="preserve">Figure </w:t>
      </w:r>
      <w:r w:rsidR="00EE24C1">
        <w:rPr>
          <w:sz w:val="22"/>
        </w:rPr>
        <w:fldChar w:fldCharType="begin"/>
      </w:r>
      <w:r w:rsidR="00F93920">
        <w:rPr>
          <w:sz w:val="22"/>
        </w:rPr>
        <w:instrText xml:space="preserve"> SEQ Figure \* ARABIC </w:instrText>
      </w:r>
      <w:r w:rsidR="00EE24C1">
        <w:rPr>
          <w:sz w:val="22"/>
        </w:rPr>
        <w:fldChar w:fldCharType="separate"/>
      </w:r>
      <w:r w:rsidR="00767592">
        <w:rPr>
          <w:noProof/>
          <w:sz w:val="22"/>
        </w:rPr>
        <w:t>5</w:t>
      </w:r>
      <w:r w:rsidR="00EE24C1">
        <w:rPr>
          <w:sz w:val="22"/>
        </w:rPr>
        <w:fldChar w:fldCharType="end"/>
      </w:r>
      <w:bookmarkEnd w:id="4"/>
      <w:r w:rsidRPr="002B5E8F">
        <w:rPr>
          <w:sz w:val="22"/>
        </w:rPr>
        <w:t>: Example storm dat file.</w:t>
      </w:r>
    </w:p>
    <w:p w:rsidR="00855E1D" w:rsidRDefault="00855E1D" w:rsidP="00241966"/>
    <w:p w:rsidR="00A307D6" w:rsidRDefault="00A307D6" w:rsidP="00937195">
      <w:r>
        <w:rPr>
          <w:b/>
        </w:rPr>
        <w:t xml:space="preserve">Modify Input Values in </w:t>
      </w:r>
      <w:r w:rsidRPr="00EF48DC">
        <w:rPr>
          <w:b/>
          <w:i/>
        </w:rPr>
        <w:t>make_cshore_infiles</w:t>
      </w:r>
      <w:r>
        <w:rPr>
          <w:b/>
        </w:rPr>
        <w:t>:</w:t>
      </w:r>
      <w:r>
        <w:t xml:space="preserve"> </w:t>
      </w:r>
      <w:r w:rsidR="00855E1D">
        <w:t xml:space="preserve">Following the </w:t>
      </w:r>
      <w:r w:rsidR="00876380">
        <w:t xml:space="preserve">preparation of necessary input </w:t>
      </w:r>
      <w:r w:rsidR="00637442">
        <w:t>files</w:t>
      </w:r>
      <w:r w:rsidR="00876380">
        <w:t xml:space="preserve">, the user can </w:t>
      </w:r>
      <w:r w:rsidR="00637442">
        <w:t xml:space="preserve">then </w:t>
      </w:r>
      <w:r w:rsidR="00876380">
        <w:t xml:space="preserve">modify values in the first script, </w:t>
      </w:r>
      <w:r w:rsidR="00876380" w:rsidRPr="0013524C">
        <w:rPr>
          <w:i/>
        </w:rPr>
        <w:t>make_cshore_infiles</w:t>
      </w:r>
      <w:r w:rsidR="00937195">
        <w:t xml:space="preserve">. </w:t>
      </w:r>
      <w:r w:rsidR="004323F5">
        <w:t xml:space="preserve">The input required by this script can be decomposed into one of three components: profile information, CSHORE information, and tide information. </w:t>
      </w:r>
      <w:r w:rsidR="0035618B">
        <w:t>In total, there</w:t>
      </w:r>
      <w:r w:rsidR="009300B9">
        <w:t xml:space="preserve"> are 16 required input </w:t>
      </w:r>
      <w:r w:rsidR="00B023A0">
        <w:t>attributes</w:t>
      </w:r>
      <w:r w:rsidR="009300B9">
        <w:t xml:space="preserve"> (</w:t>
      </w:r>
      <w:r w:rsidR="00EE24C1">
        <w:fldChar w:fldCharType="begin"/>
      </w:r>
      <w:r w:rsidR="002A3ED5">
        <w:instrText xml:space="preserve"> REF _Ref512341277 \h </w:instrText>
      </w:r>
      <w:r w:rsidR="00EE24C1">
        <w:fldChar w:fldCharType="separate"/>
      </w:r>
      <w:r w:rsidR="00767592">
        <w:t xml:space="preserve">Table </w:t>
      </w:r>
      <w:r w:rsidR="00767592">
        <w:rPr>
          <w:noProof/>
        </w:rPr>
        <w:t>1</w:t>
      </w:r>
      <w:r w:rsidR="00EE24C1">
        <w:fldChar w:fldCharType="end"/>
      </w:r>
      <w:r w:rsidR="00E73DDE">
        <w:t xml:space="preserve"> and </w:t>
      </w:r>
      <w:r w:rsidR="00EE24C1">
        <w:fldChar w:fldCharType="begin"/>
      </w:r>
      <w:r w:rsidR="00E73DDE">
        <w:instrText xml:space="preserve"> REF _Ref512345831 \h </w:instrText>
      </w:r>
      <w:r w:rsidR="00EE24C1">
        <w:fldChar w:fldCharType="separate"/>
      </w:r>
      <w:r w:rsidR="00767592">
        <w:t xml:space="preserve">Figure </w:t>
      </w:r>
      <w:r w:rsidR="00767592">
        <w:rPr>
          <w:noProof/>
        </w:rPr>
        <w:t>6</w:t>
      </w:r>
      <w:r w:rsidR="00EE24C1">
        <w:fldChar w:fldCharType="end"/>
      </w:r>
      <w:r w:rsidR="009300B9">
        <w:t>)</w:t>
      </w:r>
      <w:r w:rsidR="0035618B">
        <w:t>.</w:t>
      </w:r>
    </w:p>
    <w:p w:rsidR="002A3ED5" w:rsidRDefault="002A3ED5" w:rsidP="002A3ED5">
      <w:pPr>
        <w:pStyle w:val="Caption"/>
        <w:keepNext/>
        <w:jc w:val="center"/>
      </w:pPr>
      <w:bookmarkStart w:id="5" w:name="_Ref512341277"/>
      <w:r>
        <w:lastRenderedPageBreak/>
        <w:t xml:space="preserve">Table </w:t>
      </w:r>
      <w:r w:rsidR="00EE24C1">
        <w:fldChar w:fldCharType="begin"/>
      </w:r>
      <w:r w:rsidR="008A3772">
        <w:instrText xml:space="preserve"> SEQ Table \* ARABIC </w:instrText>
      </w:r>
      <w:r w:rsidR="00EE24C1">
        <w:fldChar w:fldCharType="separate"/>
      </w:r>
      <w:r w:rsidR="00767592">
        <w:rPr>
          <w:noProof/>
        </w:rPr>
        <w:t>1</w:t>
      </w:r>
      <w:r w:rsidR="00EE24C1">
        <w:rPr>
          <w:noProof/>
        </w:rPr>
        <w:fldChar w:fldCharType="end"/>
      </w:r>
      <w:bookmarkEnd w:id="5"/>
      <w:r>
        <w:t xml:space="preserve">: </w:t>
      </w:r>
      <w:r w:rsidRPr="00EF48DC">
        <w:rPr>
          <w:i/>
        </w:rPr>
        <w:t>make_cshore_infiles</w:t>
      </w:r>
      <w:r>
        <w:t xml:space="preserve"> input requirements</w:t>
      </w:r>
    </w:p>
    <w:tbl>
      <w:tblPr>
        <w:tblStyle w:val="TableGrid"/>
        <w:tblW w:w="4995" w:type="pct"/>
        <w:tblLook w:val="04A0"/>
      </w:tblPr>
      <w:tblGrid>
        <w:gridCol w:w="1934"/>
        <w:gridCol w:w="6168"/>
        <w:gridCol w:w="1464"/>
      </w:tblGrid>
      <w:tr w:rsidR="0035618B" w:rsidTr="00B023A0">
        <w:tc>
          <w:tcPr>
            <w:tcW w:w="1011" w:type="pct"/>
            <w:tcBorders>
              <w:top w:val="single" w:sz="12" w:space="0" w:color="auto"/>
              <w:left w:val="nil"/>
              <w:bottom w:val="double" w:sz="12" w:space="0" w:color="auto"/>
              <w:right w:val="nil"/>
            </w:tcBorders>
          </w:tcPr>
          <w:p w:rsidR="0035618B" w:rsidRPr="00666F9B" w:rsidRDefault="00E73DDE" w:rsidP="00937195">
            <w:pPr>
              <w:rPr>
                <w:b/>
              </w:rPr>
            </w:pPr>
            <w:r>
              <w:rPr>
                <w:b/>
              </w:rPr>
              <w:t>Attribute</w:t>
            </w:r>
          </w:p>
        </w:tc>
        <w:tc>
          <w:tcPr>
            <w:tcW w:w="3224" w:type="pct"/>
            <w:tcBorders>
              <w:top w:val="single" w:sz="12" w:space="0" w:color="auto"/>
              <w:left w:val="nil"/>
              <w:bottom w:val="double" w:sz="12" w:space="0" w:color="auto"/>
              <w:right w:val="nil"/>
            </w:tcBorders>
          </w:tcPr>
          <w:p w:rsidR="0035618B" w:rsidRPr="00666F9B" w:rsidRDefault="0035618B" w:rsidP="00937195">
            <w:pPr>
              <w:rPr>
                <w:b/>
              </w:rPr>
            </w:pPr>
            <w:r w:rsidRPr="00666F9B">
              <w:rPr>
                <w:b/>
              </w:rPr>
              <w:t>Function</w:t>
            </w:r>
            <w:r w:rsidR="00B023A0">
              <w:rPr>
                <w:b/>
              </w:rPr>
              <w:t xml:space="preserve"> (units)</w:t>
            </w:r>
          </w:p>
        </w:tc>
        <w:tc>
          <w:tcPr>
            <w:tcW w:w="765" w:type="pct"/>
            <w:tcBorders>
              <w:top w:val="single" w:sz="12" w:space="0" w:color="auto"/>
              <w:left w:val="nil"/>
              <w:bottom w:val="double" w:sz="12" w:space="0" w:color="auto"/>
              <w:right w:val="nil"/>
            </w:tcBorders>
          </w:tcPr>
          <w:p w:rsidR="0035618B" w:rsidRPr="00666F9B" w:rsidRDefault="0035618B" w:rsidP="00937195">
            <w:pPr>
              <w:rPr>
                <w:b/>
              </w:rPr>
            </w:pPr>
            <w:r w:rsidRPr="00666F9B">
              <w:rPr>
                <w:b/>
              </w:rPr>
              <w:t>Component</w:t>
            </w:r>
          </w:p>
        </w:tc>
      </w:tr>
      <w:tr w:rsidR="002A3ED5" w:rsidTr="00B023A0">
        <w:tc>
          <w:tcPr>
            <w:tcW w:w="1011" w:type="pct"/>
            <w:tcBorders>
              <w:top w:val="double" w:sz="12" w:space="0" w:color="auto"/>
              <w:left w:val="nil"/>
              <w:bottom w:val="nil"/>
              <w:right w:val="nil"/>
            </w:tcBorders>
          </w:tcPr>
          <w:p w:rsidR="002A3ED5" w:rsidRDefault="002A3ED5" w:rsidP="00937195">
            <w:r>
              <w:t>names</w:t>
            </w:r>
          </w:p>
        </w:tc>
        <w:tc>
          <w:tcPr>
            <w:tcW w:w="3224" w:type="pct"/>
            <w:tcBorders>
              <w:top w:val="double" w:sz="12" w:space="0" w:color="auto"/>
              <w:left w:val="nil"/>
              <w:bottom w:val="nil"/>
              <w:right w:val="nil"/>
            </w:tcBorders>
          </w:tcPr>
          <w:p w:rsidR="002A3ED5" w:rsidRDefault="002A3ED5" w:rsidP="00485B19">
            <w:r>
              <w:t xml:space="preserve">Reach names </w:t>
            </w:r>
          </w:p>
        </w:tc>
        <w:tc>
          <w:tcPr>
            <w:tcW w:w="765" w:type="pct"/>
            <w:vMerge w:val="restart"/>
            <w:tcBorders>
              <w:top w:val="double" w:sz="12" w:space="0" w:color="auto"/>
              <w:left w:val="nil"/>
              <w:right w:val="nil"/>
            </w:tcBorders>
            <w:vAlign w:val="center"/>
          </w:tcPr>
          <w:p w:rsidR="002A3ED5" w:rsidRDefault="002A3ED5" w:rsidP="002A3ED5">
            <w:pPr>
              <w:jc w:val="center"/>
            </w:pPr>
            <w:r>
              <w:t>Profile</w:t>
            </w:r>
          </w:p>
        </w:tc>
      </w:tr>
      <w:tr w:rsidR="002A3ED5" w:rsidTr="00B023A0">
        <w:tc>
          <w:tcPr>
            <w:tcW w:w="1011" w:type="pct"/>
            <w:tcBorders>
              <w:top w:val="nil"/>
              <w:left w:val="nil"/>
              <w:bottom w:val="nil"/>
              <w:right w:val="nil"/>
            </w:tcBorders>
          </w:tcPr>
          <w:p w:rsidR="002A3ED5" w:rsidRDefault="002A3ED5" w:rsidP="00937195">
            <w:proofErr w:type="spellStart"/>
            <w:r>
              <w:t>height_dune</w:t>
            </w:r>
            <w:proofErr w:type="spellEnd"/>
          </w:p>
        </w:tc>
        <w:tc>
          <w:tcPr>
            <w:tcW w:w="3224" w:type="pct"/>
            <w:tcBorders>
              <w:top w:val="nil"/>
              <w:left w:val="nil"/>
              <w:bottom w:val="nil"/>
              <w:right w:val="nil"/>
            </w:tcBorders>
          </w:tcPr>
          <w:p w:rsidR="002A3ED5" w:rsidRDefault="002A3ED5" w:rsidP="00485B19">
            <w:r>
              <w:t>Array of dune heights (ft.)</w:t>
            </w:r>
          </w:p>
        </w:tc>
        <w:tc>
          <w:tcPr>
            <w:tcW w:w="765" w:type="pct"/>
            <w:vMerge/>
            <w:tcBorders>
              <w:left w:val="nil"/>
              <w:right w:val="nil"/>
            </w:tcBorders>
            <w:vAlign w:val="center"/>
          </w:tcPr>
          <w:p w:rsidR="002A3ED5" w:rsidRDefault="002A3ED5" w:rsidP="002A3ED5">
            <w:pPr>
              <w:jc w:val="center"/>
            </w:pPr>
          </w:p>
        </w:tc>
      </w:tr>
      <w:tr w:rsidR="002A3ED5" w:rsidTr="00B023A0">
        <w:tc>
          <w:tcPr>
            <w:tcW w:w="1011" w:type="pct"/>
            <w:tcBorders>
              <w:top w:val="nil"/>
              <w:left w:val="nil"/>
              <w:bottom w:val="nil"/>
              <w:right w:val="nil"/>
            </w:tcBorders>
          </w:tcPr>
          <w:p w:rsidR="002A3ED5" w:rsidRDefault="002A3ED5" w:rsidP="0035618B">
            <w:proofErr w:type="spellStart"/>
            <w:r>
              <w:t>width_dune</w:t>
            </w:r>
            <w:proofErr w:type="spellEnd"/>
          </w:p>
        </w:tc>
        <w:tc>
          <w:tcPr>
            <w:tcW w:w="3224" w:type="pct"/>
            <w:tcBorders>
              <w:top w:val="nil"/>
              <w:left w:val="nil"/>
              <w:bottom w:val="nil"/>
              <w:right w:val="nil"/>
            </w:tcBorders>
          </w:tcPr>
          <w:p w:rsidR="002A3ED5" w:rsidRDefault="002A3ED5" w:rsidP="00937195">
            <w:r>
              <w:t>Array of dune widths (ft.)</w:t>
            </w:r>
          </w:p>
        </w:tc>
        <w:tc>
          <w:tcPr>
            <w:tcW w:w="765" w:type="pct"/>
            <w:vMerge/>
            <w:tcBorders>
              <w:left w:val="nil"/>
              <w:right w:val="nil"/>
            </w:tcBorders>
            <w:vAlign w:val="center"/>
          </w:tcPr>
          <w:p w:rsidR="002A3ED5" w:rsidRDefault="002A3ED5" w:rsidP="002A3ED5">
            <w:pPr>
              <w:jc w:val="center"/>
            </w:pPr>
          </w:p>
        </w:tc>
      </w:tr>
      <w:tr w:rsidR="002A3ED5" w:rsidTr="00B023A0">
        <w:tc>
          <w:tcPr>
            <w:tcW w:w="1011" w:type="pct"/>
            <w:tcBorders>
              <w:top w:val="nil"/>
              <w:left w:val="nil"/>
              <w:bottom w:val="nil"/>
              <w:right w:val="nil"/>
            </w:tcBorders>
          </w:tcPr>
          <w:p w:rsidR="002A3ED5" w:rsidRDefault="002A3ED5" w:rsidP="00937195">
            <w:proofErr w:type="spellStart"/>
            <w:r>
              <w:t>width_berm</w:t>
            </w:r>
            <w:proofErr w:type="spellEnd"/>
          </w:p>
        </w:tc>
        <w:tc>
          <w:tcPr>
            <w:tcW w:w="3224" w:type="pct"/>
            <w:tcBorders>
              <w:top w:val="nil"/>
              <w:left w:val="nil"/>
              <w:bottom w:val="nil"/>
              <w:right w:val="nil"/>
            </w:tcBorders>
          </w:tcPr>
          <w:p w:rsidR="002A3ED5" w:rsidRDefault="002A3ED5" w:rsidP="00937195">
            <w:r>
              <w:t>Array of berm widths (ft.)</w:t>
            </w:r>
          </w:p>
        </w:tc>
        <w:tc>
          <w:tcPr>
            <w:tcW w:w="765" w:type="pct"/>
            <w:vMerge/>
            <w:tcBorders>
              <w:left w:val="nil"/>
              <w:right w:val="nil"/>
            </w:tcBorders>
            <w:vAlign w:val="center"/>
          </w:tcPr>
          <w:p w:rsidR="002A3ED5" w:rsidRDefault="002A3ED5" w:rsidP="002A3ED5">
            <w:pPr>
              <w:jc w:val="center"/>
            </w:pPr>
          </w:p>
        </w:tc>
      </w:tr>
      <w:tr w:rsidR="002A3ED5" w:rsidTr="00B023A0">
        <w:tc>
          <w:tcPr>
            <w:tcW w:w="1011" w:type="pct"/>
            <w:tcBorders>
              <w:top w:val="nil"/>
              <w:left w:val="nil"/>
              <w:bottom w:val="nil"/>
              <w:right w:val="nil"/>
            </w:tcBorders>
          </w:tcPr>
          <w:p w:rsidR="002A3ED5" w:rsidRDefault="002A3ED5" w:rsidP="00937195">
            <w:r>
              <w:t>width_upland</w:t>
            </w:r>
          </w:p>
        </w:tc>
        <w:tc>
          <w:tcPr>
            <w:tcW w:w="3224" w:type="pct"/>
            <w:tcBorders>
              <w:top w:val="nil"/>
              <w:left w:val="nil"/>
              <w:bottom w:val="nil"/>
              <w:right w:val="nil"/>
            </w:tcBorders>
          </w:tcPr>
          <w:p w:rsidR="002A3ED5" w:rsidRDefault="002A3ED5" w:rsidP="00937195">
            <w:r>
              <w:t>Array of upland width (ft.)</w:t>
            </w:r>
          </w:p>
        </w:tc>
        <w:tc>
          <w:tcPr>
            <w:tcW w:w="765" w:type="pct"/>
            <w:vMerge/>
            <w:tcBorders>
              <w:left w:val="nil"/>
              <w:right w:val="nil"/>
            </w:tcBorders>
            <w:vAlign w:val="center"/>
          </w:tcPr>
          <w:p w:rsidR="002A3ED5" w:rsidRDefault="002A3ED5" w:rsidP="002A3ED5">
            <w:pPr>
              <w:jc w:val="center"/>
            </w:pPr>
          </w:p>
        </w:tc>
      </w:tr>
      <w:tr w:rsidR="002A3ED5" w:rsidTr="00B023A0">
        <w:tc>
          <w:tcPr>
            <w:tcW w:w="1011" w:type="pct"/>
            <w:tcBorders>
              <w:top w:val="nil"/>
              <w:left w:val="nil"/>
              <w:bottom w:val="nil"/>
              <w:right w:val="nil"/>
            </w:tcBorders>
          </w:tcPr>
          <w:p w:rsidR="002A3ED5" w:rsidRDefault="002A3ED5" w:rsidP="00937195">
            <w:r>
              <w:t>height_upland</w:t>
            </w:r>
          </w:p>
        </w:tc>
        <w:tc>
          <w:tcPr>
            <w:tcW w:w="3224" w:type="pct"/>
            <w:tcBorders>
              <w:top w:val="nil"/>
              <w:left w:val="nil"/>
              <w:bottom w:val="nil"/>
              <w:right w:val="nil"/>
            </w:tcBorders>
          </w:tcPr>
          <w:p w:rsidR="002A3ED5" w:rsidRDefault="002A3ED5" w:rsidP="00937195">
            <w:r>
              <w:t>Array of upland heights (ft.)</w:t>
            </w:r>
          </w:p>
        </w:tc>
        <w:tc>
          <w:tcPr>
            <w:tcW w:w="765" w:type="pct"/>
            <w:vMerge/>
            <w:tcBorders>
              <w:left w:val="nil"/>
              <w:right w:val="nil"/>
            </w:tcBorders>
            <w:vAlign w:val="center"/>
          </w:tcPr>
          <w:p w:rsidR="002A3ED5" w:rsidRDefault="002A3ED5" w:rsidP="002A3ED5">
            <w:pPr>
              <w:jc w:val="center"/>
            </w:pPr>
          </w:p>
        </w:tc>
      </w:tr>
      <w:tr w:rsidR="002A3ED5" w:rsidTr="00B023A0">
        <w:tc>
          <w:tcPr>
            <w:tcW w:w="1011" w:type="pct"/>
            <w:tcBorders>
              <w:top w:val="nil"/>
              <w:left w:val="nil"/>
              <w:bottom w:val="nil"/>
              <w:right w:val="nil"/>
            </w:tcBorders>
          </w:tcPr>
          <w:p w:rsidR="002A3ED5" w:rsidRDefault="002A3ED5" w:rsidP="00937195">
            <w:proofErr w:type="spellStart"/>
            <w:r>
              <w:t>slope_dune</w:t>
            </w:r>
            <w:proofErr w:type="spellEnd"/>
          </w:p>
        </w:tc>
        <w:tc>
          <w:tcPr>
            <w:tcW w:w="3224" w:type="pct"/>
            <w:tcBorders>
              <w:top w:val="nil"/>
              <w:left w:val="nil"/>
              <w:bottom w:val="nil"/>
              <w:right w:val="nil"/>
            </w:tcBorders>
          </w:tcPr>
          <w:p w:rsidR="002A3ED5" w:rsidRDefault="002A3ED5" w:rsidP="00937195">
            <w:r>
              <w:t>Array of dune slopes</w:t>
            </w:r>
          </w:p>
        </w:tc>
        <w:tc>
          <w:tcPr>
            <w:tcW w:w="765" w:type="pct"/>
            <w:vMerge/>
            <w:tcBorders>
              <w:left w:val="nil"/>
              <w:right w:val="nil"/>
            </w:tcBorders>
            <w:vAlign w:val="center"/>
          </w:tcPr>
          <w:p w:rsidR="002A3ED5" w:rsidRDefault="002A3ED5" w:rsidP="002A3ED5">
            <w:pPr>
              <w:jc w:val="center"/>
            </w:pPr>
          </w:p>
        </w:tc>
      </w:tr>
      <w:tr w:rsidR="002A3ED5" w:rsidTr="00B023A0">
        <w:tc>
          <w:tcPr>
            <w:tcW w:w="1011" w:type="pct"/>
            <w:tcBorders>
              <w:top w:val="nil"/>
              <w:left w:val="nil"/>
              <w:bottom w:val="nil"/>
              <w:right w:val="nil"/>
            </w:tcBorders>
          </w:tcPr>
          <w:p w:rsidR="002A3ED5" w:rsidRDefault="002A3ED5" w:rsidP="00937195">
            <w:proofErr w:type="spellStart"/>
            <w:r>
              <w:t>height_berm</w:t>
            </w:r>
            <w:proofErr w:type="spellEnd"/>
          </w:p>
        </w:tc>
        <w:tc>
          <w:tcPr>
            <w:tcW w:w="3224" w:type="pct"/>
            <w:tcBorders>
              <w:top w:val="nil"/>
              <w:left w:val="nil"/>
              <w:bottom w:val="nil"/>
              <w:right w:val="nil"/>
            </w:tcBorders>
          </w:tcPr>
          <w:p w:rsidR="002A3ED5" w:rsidRDefault="002A3ED5" w:rsidP="00937195">
            <w:r>
              <w:t>Array of berm heights (ft.)</w:t>
            </w:r>
          </w:p>
        </w:tc>
        <w:tc>
          <w:tcPr>
            <w:tcW w:w="765" w:type="pct"/>
            <w:vMerge/>
            <w:tcBorders>
              <w:left w:val="nil"/>
              <w:right w:val="nil"/>
            </w:tcBorders>
            <w:vAlign w:val="center"/>
          </w:tcPr>
          <w:p w:rsidR="002A3ED5" w:rsidRDefault="002A3ED5" w:rsidP="002A3ED5">
            <w:pPr>
              <w:jc w:val="center"/>
            </w:pPr>
          </w:p>
        </w:tc>
      </w:tr>
      <w:tr w:rsidR="002A3ED5" w:rsidTr="00B023A0">
        <w:tc>
          <w:tcPr>
            <w:tcW w:w="1011" w:type="pct"/>
            <w:tcBorders>
              <w:top w:val="nil"/>
              <w:left w:val="nil"/>
              <w:bottom w:val="single" w:sz="4" w:space="0" w:color="auto"/>
              <w:right w:val="nil"/>
            </w:tcBorders>
          </w:tcPr>
          <w:p w:rsidR="002A3ED5" w:rsidRDefault="002A3ED5" w:rsidP="00937195">
            <w:proofErr w:type="spellStart"/>
            <w:r>
              <w:t>slope_foreshore</w:t>
            </w:r>
            <w:proofErr w:type="spellEnd"/>
          </w:p>
        </w:tc>
        <w:tc>
          <w:tcPr>
            <w:tcW w:w="3224" w:type="pct"/>
            <w:tcBorders>
              <w:top w:val="nil"/>
              <w:left w:val="nil"/>
              <w:bottom w:val="single" w:sz="4" w:space="0" w:color="auto"/>
              <w:right w:val="nil"/>
            </w:tcBorders>
          </w:tcPr>
          <w:p w:rsidR="002A3ED5" w:rsidRDefault="002A3ED5" w:rsidP="00937195">
            <w:r>
              <w:t xml:space="preserve">Array of foreshore slopes </w:t>
            </w:r>
          </w:p>
        </w:tc>
        <w:tc>
          <w:tcPr>
            <w:tcW w:w="765" w:type="pct"/>
            <w:vMerge/>
            <w:tcBorders>
              <w:left w:val="nil"/>
              <w:bottom w:val="single" w:sz="4" w:space="0" w:color="auto"/>
              <w:right w:val="nil"/>
            </w:tcBorders>
            <w:vAlign w:val="center"/>
          </w:tcPr>
          <w:p w:rsidR="002A3ED5" w:rsidRDefault="002A3ED5" w:rsidP="002A3ED5">
            <w:pPr>
              <w:jc w:val="center"/>
            </w:pPr>
          </w:p>
        </w:tc>
      </w:tr>
      <w:tr w:rsidR="002A3ED5" w:rsidTr="00B023A0">
        <w:tc>
          <w:tcPr>
            <w:tcW w:w="1011" w:type="pct"/>
            <w:tcBorders>
              <w:top w:val="single" w:sz="4" w:space="0" w:color="auto"/>
              <w:left w:val="nil"/>
              <w:bottom w:val="nil"/>
              <w:right w:val="nil"/>
            </w:tcBorders>
          </w:tcPr>
          <w:p w:rsidR="002A3ED5" w:rsidRDefault="002A3ED5" w:rsidP="00937195">
            <w:r>
              <w:t>dx</w:t>
            </w:r>
          </w:p>
        </w:tc>
        <w:tc>
          <w:tcPr>
            <w:tcW w:w="3224" w:type="pct"/>
            <w:tcBorders>
              <w:top w:val="single" w:sz="4" w:space="0" w:color="auto"/>
              <w:left w:val="nil"/>
              <w:bottom w:val="nil"/>
              <w:right w:val="nil"/>
            </w:tcBorders>
          </w:tcPr>
          <w:p w:rsidR="002A3ED5" w:rsidRDefault="002A3ED5" w:rsidP="00937195">
            <w:r>
              <w:t>CSHORE grid size</w:t>
            </w:r>
            <w:r w:rsidR="007014D6">
              <w:t xml:space="preserve"> (m.)</w:t>
            </w:r>
          </w:p>
        </w:tc>
        <w:tc>
          <w:tcPr>
            <w:tcW w:w="765" w:type="pct"/>
            <w:vMerge w:val="restart"/>
            <w:tcBorders>
              <w:top w:val="single" w:sz="4" w:space="0" w:color="auto"/>
              <w:left w:val="nil"/>
              <w:right w:val="nil"/>
            </w:tcBorders>
            <w:vAlign w:val="center"/>
          </w:tcPr>
          <w:p w:rsidR="002A3ED5" w:rsidRDefault="002A3ED5" w:rsidP="0064677B">
            <w:pPr>
              <w:jc w:val="center"/>
            </w:pPr>
            <w:r>
              <w:t>CS</w:t>
            </w:r>
            <w:r w:rsidR="0064677B">
              <w:t>H</w:t>
            </w:r>
            <w:r>
              <w:t>ORE</w:t>
            </w:r>
          </w:p>
        </w:tc>
      </w:tr>
      <w:tr w:rsidR="002A3ED5" w:rsidTr="00B023A0">
        <w:tc>
          <w:tcPr>
            <w:tcW w:w="1011" w:type="pct"/>
            <w:tcBorders>
              <w:top w:val="nil"/>
              <w:left w:val="nil"/>
              <w:bottom w:val="nil"/>
              <w:right w:val="nil"/>
            </w:tcBorders>
          </w:tcPr>
          <w:p w:rsidR="002A3ED5" w:rsidRDefault="002A3ED5" w:rsidP="00937195">
            <w:r>
              <w:t>gamma</w:t>
            </w:r>
          </w:p>
        </w:tc>
        <w:tc>
          <w:tcPr>
            <w:tcW w:w="3224" w:type="pct"/>
            <w:tcBorders>
              <w:top w:val="nil"/>
              <w:left w:val="nil"/>
              <w:bottom w:val="nil"/>
              <w:right w:val="nil"/>
            </w:tcBorders>
          </w:tcPr>
          <w:p w:rsidR="002A3ED5" w:rsidRDefault="002A3ED5" w:rsidP="00937195">
            <w:r>
              <w:t xml:space="preserve">Shallow water ratio of wave height to water depth </w:t>
            </w:r>
          </w:p>
        </w:tc>
        <w:tc>
          <w:tcPr>
            <w:tcW w:w="765" w:type="pct"/>
            <w:vMerge/>
            <w:tcBorders>
              <w:left w:val="nil"/>
              <w:right w:val="nil"/>
            </w:tcBorders>
            <w:vAlign w:val="center"/>
          </w:tcPr>
          <w:p w:rsidR="002A3ED5" w:rsidRDefault="002A3ED5" w:rsidP="002A3ED5">
            <w:pPr>
              <w:jc w:val="center"/>
            </w:pPr>
          </w:p>
        </w:tc>
      </w:tr>
      <w:tr w:rsidR="002A3ED5" w:rsidTr="00B023A0">
        <w:tc>
          <w:tcPr>
            <w:tcW w:w="1011" w:type="pct"/>
            <w:tcBorders>
              <w:top w:val="nil"/>
              <w:left w:val="nil"/>
              <w:bottom w:val="nil"/>
              <w:right w:val="nil"/>
            </w:tcBorders>
          </w:tcPr>
          <w:p w:rsidR="002A3ED5" w:rsidRDefault="002A3ED5" w:rsidP="00937195">
            <w:r>
              <w:t>d50</w:t>
            </w:r>
          </w:p>
        </w:tc>
        <w:tc>
          <w:tcPr>
            <w:tcW w:w="3224" w:type="pct"/>
            <w:tcBorders>
              <w:top w:val="nil"/>
              <w:left w:val="nil"/>
              <w:bottom w:val="nil"/>
              <w:right w:val="nil"/>
            </w:tcBorders>
          </w:tcPr>
          <w:p w:rsidR="002A3ED5" w:rsidRPr="002A3ED5" w:rsidRDefault="002A3ED5" w:rsidP="00937195">
            <w:r>
              <w:t>D</w:t>
            </w:r>
            <w:r>
              <w:rPr>
                <w:vertAlign w:val="subscript"/>
              </w:rPr>
              <w:t>50</w:t>
            </w:r>
            <w:r>
              <w:t xml:space="preserve"> grain size (mm.)</w:t>
            </w:r>
          </w:p>
        </w:tc>
        <w:tc>
          <w:tcPr>
            <w:tcW w:w="765" w:type="pct"/>
            <w:vMerge/>
            <w:tcBorders>
              <w:left w:val="nil"/>
              <w:right w:val="nil"/>
            </w:tcBorders>
            <w:vAlign w:val="center"/>
          </w:tcPr>
          <w:p w:rsidR="002A3ED5" w:rsidRDefault="002A3ED5" w:rsidP="002A3ED5">
            <w:pPr>
              <w:jc w:val="center"/>
            </w:pPr>
          </w:p>
        </w:tc>
      </w:tr>
      <w:tr w:rsidR="002A3ED5" w:rsidTr="00B023A0">
        <w:tc>
          <w:tcPr>
            <w:tcW w:w="1011" w:type="pct"/>
            <w:tcBorders>
              <w:top w:val="nil"/>
              <w:left w:val="nil"/>
              <w:bottom w:val="single" w:sz="4" w:space="0" w:color="auto"/>
              <w:right w:val="nil"/>
            </w:tcBorders>
          </w:tcPr>
          <w:p w:rsidR="002A3ED5" w:rsidRDefault="002A3ED5" w:rsidP="00937195">
            <w:r>
              <w:t>effb</w:t>
            </w:r>
          </w:p>
        </w:tc>
        <w:tc>
          <w:tcPr>
            <w:tcW w:w="3224" w:type="pct"/>
            <w:tcBorders>
              <w:top w:val="nil"/>
              <w:left w:val="nil"/>
              <w:bottom w:val="single" w:sz="4" w:space="0" w:color="auto"/>
              <w:right w:val="nil"/>
            </w:tcBorders>
          </w:tcPr>
          <w:p w:rsidR="002A3ED5" w:rsidRPr="002C388B" w:rsidRDefault="002A3ED5" w:rsidP="00937195">
            <w:r w:rsidRPr="002C388B">
              <w:t>Suspension efficiency due to breaking</w:t>
            </w:r>
            <w:r w:rsidR="00B023A0" w:rsidRPr="002C388B">
              <w:t xml:space="preserve"> </w:t>
            </w:r>
          </w:p>
        </w:tc>
        <w:tc>
          <w:tcPr>
            <w:tcW w:w="765" w:type="pct"/>
            <w:vMerge/>
            <w:tcBorders>
              <w:left w:val="nil"/>
              <w:bottom w:val="single" w:sz="4" w:space="0" w:color="auto"/>
              <w:right w:val="nil"/>
            </w:tcBorders>
            <w:vAlign w:val="center"/>
          </w:tcPr>
          <w:p w:rsidR="002A3ED5" w:rsidRDefault="002A3ED5" w:rsidP="002A3ED5">
            <w:pPr>
              <w:jc w:val="center"/>
            </w:pPr>
          </w:p>
        </w:tc>
      </w:tr>
      <w:tr w:rsidR="002A3ED5" w:rsidTr="00B023A0">
        <w:tc>
          <w:tcPr>
            <w:tcW w:w="1011" w:type="pct"/>
            <w:tcBorders>
              <w:top w:val="single" w:sz="4" w:space="0" w:color="auto"/>
              <w:left w:val="nil"/>
              <w:bottom w:val="nil"/>
              <w:right w:val="nil"/>
            </w:tcBorders>
          </w:tcPr>
          <w:p w:rsidR="002A3ED5" w:rsidRDefault="002A3ED5" w:rsidP="00937195">
            <w:r>
              <w:t>amp</w:t>
            </w:r>
          </w:p>
        </w:tc>
        <w:tc>
          <w:tcPr>
            <w:tcW w:w="3224" w:type="pct"/>
            <w:tcBorders>
              <w:top w:val="single" w:sz="4" w:space="0" w:color="auto"/>
              <w:left w:val="nil"/>
              <w:bottom w:val="nil"/>
              <w:right w:val="nil"/>
            </w:tcBorders>
          </w:tcPr>
          <w:p w:rsidR="002A3ED5" w:rsidRDefault="002A3ED5" w:rsidP="00937195">
            <w:r>
              <w:t>Array of tide amplitudes</w:t>
            </w:r>
            <w:r w:rsidR="00B023A0">
              <w:t xml:space="preserve"> (m.)</w:t>
            </w:r>
          </w:p>
        </w:tc>
        <w:tc>
          <w:tcPr>
            <w:tcW w:w="765" w:type="pct"/>
            <w:vMerge w:val="restart"/>
            <w:tcBorders>
              <w:top w:val="single" w:sz="4" w:space="0" w:color="auto"/>
              <w:left w:val="nil"/>
              <w:right w:val="nil"/>
            </w:tcBorders>
            <w:vAlign w:val="center"/>
          </w:tcPr>
          <w:p w:rsidR="002A3ED5" w:rsidRDefault="002A3ED5" w:rsidP="0064677B">
            <w:pPr>
              <w:jc w:val="center"/>
            </w:pPr>
            <w:r>
              <w:t>Ti</w:t>
            </w:r>
            <w:r w:rsidR="0064677B">
              <w:t>d</w:t>
            </w:r>
            <w:r>
              <w:t>e</w:t>
            </w:r>
          </w:p>
        </w:tc>
      </w:tr>
      <w:tr w:rsidR="002A3ED5" w:rsidTr="00B023A0">
        <w:tc>
          <w:tcPr>
            <w:tcW w:w="1011" w:type="pct"/>
            <w:tcBorders>
              <w:top w:val="nil"/>
              <w:left w:val="nil"/>
              <w:bottom w:val="nil"/>
              <w:right w:val="nil"/>
            </w:tcBorders>
          </w:tcPr>
          <w:p w:rsidR="002A3ED5" w:rsidRDefault="002A3ED5" w:rsidP="00937195">
            <w:r>
              <w:t>T</w:t>
            </w:r>
          </w:p>
        </w:tc>
        <w:tc>
          <w:tcPr>
            <w:tcW w:w="3224" w:type="pct"/>
            <w:tcBorders>
              <w:top w:val="nil"/>
              <w:left w:val="nil"/>
              <w:bottom w:val="nil"/>
              <w:right w:val="nil"/>
            </w:tcBorders>
          </w:tcPr>
          <w:p w:rsidR="002A3ED5" w:rsidRDefault="002A3ED5" w:rsidP="00937195">
            <w:r>
              <w:t>Tide period (hrs.)</w:t>
            </w:r>
          </w:p>
        </w:tc>
        <w:tc>
          <w:tcPr>
            <w:tcW w:w="765" w:type="pct"/>
            <w:vMerge/>
            <w:tcBorders>
              <w:left w:val="nil"/>
              <w:right w:val="nil"/>
            </w:tcBorders>
          </w:tcPr>
          <w:p w:rsidR="002A3ED5" w:rsidRDefault="002A3ED5" w:rsidP="00937195"/>
        </w:tc>
      </w:tr>
      <w:tr w:rsidR="002A3ED5" w:rsidTr="00B023A0">
        <w:tc>
          <w:tcPr>
            <w:tcW w:w="1011" w:type="pct"/>
            <w:tcBorders>
              <w:top w:val="nil"/>
              <w:left w:val="nil"/>
              <w:bottom w:val="single" w:sz="12" w:space="0" w:color="auto"/>
              <w:right w:val="nil"/>
            </w:tcBorders>
          </w:tcPr>
          <w:p w:rsidR="002A3ED5" w:rsidRDefault="002A3ED5" w:rsidP="00937195">
            <w:r>
              <w:t>phases</w:t>
            </w:r>
          </w:p>
        </w:tc>
        <w:tc>
          <w:tcPr>
            <w:tcW w:w="3224" w:type="pct"/>
            <w:tcBorders>
              <w:top w:val="nil"/>
              <w:left w:val="nil"/>
              <w:bottom w:val="single" w:sz="12" w:space="0" w:color="auto"/>
              <w:right w:val="nil"/>
            </w:tcBorders>
          </w:tcPr>
          <w:p w:rsidR="002A3ED5" w:rsidRDefault="002A3ED5" w:rsidP="00937195">
            <w:r>
              <w:t>Array of tidal phase shifts combined with peak storm surge</w:t>
            </w:r>
          </w:p>
        </w:tc>
        <w:tc>
          <w:tcPr>
            <w:tcW w:w="765" w:type="pct"/>
            <w:vMerge/>
            <w:tcBorders>
              <w:left w:val="nil"/>
              <w:bottom w:val="single" w:sz="12" w:space="0" w:color="auto"/>
              <w:right w:val="nil"/>
            </w:tcBorders>
          </w:tcPr>
          <w:p w:rsidR="002A3ED5" w:rsidRDefault="002A3ED5" w:rsidP="00937195"/>
        </w:tc>
      </w:tr>
    </w:tbl>
    <w:p w:rsidR="00E73DDE" w:rsidRDefault="00E73DDE" w:rsidP="00937195"/>
    <w:p w:rsidR="00E73DDE" w:rsidRDefault="00E73DDE" w:rsidP="00E73DDE">
      <w:pPr>
        <w:keepNext/>
        <w:jc w:val="center"/>
      </w:pPr>
      <w:r>
        <w:rPr>
          <w:noProof/>
        </w:rPr>
        <w:drawing>
          <wp:inline distT="0" distB="0" distL="0" distR="0">
            <wp:extent cx="2918046" cy="3101009"/>
            <wp:effectExtent l="19050" t="19050" r="1587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png"/>
                    <pic:cNvPicPr/>
                  </pic:nvPicPr>
                  <pic:blipFill rotWithShape="1">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971"/>
                    <a:stretch/>
                  </pic:blipFill>
                  <pic:spPr bwMode="auto">
                    <a:xfrm>
                      <a:off x="0" y="0"/>
                      <a:ext cx="2918504" cy="310149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73DDE" w:rsidRDefault="00E73DDE" w:rsidP="00E73DDE">
      <w:pPr>
        <w:pStyle w:val="Caption"/>
        <w:jc w:val="center"/>
      </w:pPr>
      <w:bookmarkStart w:id="6" w:name="_Ref512345831"/>
      <w:r>
        <w:t xml:space="preserve">Figure </w:t>
      </w:r>
      <w:r w:rsidR="00EE24C1">
        <w:fldChar w:fldCharType="begin"/>
      </w:r>
      <w:r w:rsidR="008A3772">
        <w:instrText xml:space="preserve"> SEQ Figure \* ARABIC </w:instrText>
      </w:r>
      <w:r w:rsidR="00EE24C1">
        <w:fldChar w:fldCharType="separate"/>
      </w:r>
      <w:r w:rsidR="00767592">
        <w:rPr>
          <w:noProof/>
        </w:rPr>
        <w:t>6</w:t>
      </w:r>
      <w:r w:rsidR="00EE24C1">
        <w:rPr>
          <w:noProof/>
        </w:rPr>
        <w:fldChar w:fldCharType="end"/>
      </w:r>
      <w:bookmarkEnd w:id="6"/>
      <w:r>
        <w:t xml:space="preserve">: Example of python </w:t>
      </w:r>
      <w:r w:rsidRPr="00EF48DC">
        <w:rPr>
          <w:i/>
        </w:rPr>
        <w:t>make_cshore_infile</w:t>
      </w:r>
      <w:r w:rsidR="00EF48DC">
        <w:rPr>
          <w:i/>
        </w:rPr>
        <w:t>s</w:t>
      </w:r>
    </w:p>
    <w:p w:rsidR="00977629" w:rsidRDefault="00977629" w:rsidP="00937195"/>
    <w:p w:rsidR="00E73DDE" w:rsidRDefault="00B748B9" w:rsidP="00937195">
      <w:r>
        <w:t xml:space="preserve">The profile </w:t>
      </w:r>
      <w:r w:rsidR="00946409">
        <w:t>component of the input attributes defines both the project reaches and profile parameter space</w:t>
      </w:r>
      <w:r w:rsidR="00355D89">
        <w:t xml:space="preserve"> for each reach</w:t>
      </w:r>
      <w:r w:rsidR="00946409">
        <w:t xml:space="preserve">. The </w:t>
      </w:r>
      <w:r w:rsidR="00666F9B">
        <w:rPr>
          <w:i/>
        </w:rPr>
        <w:t>names</w:t>
      </w:r>
      <w:r w:rsidR="00666F9B">
        <w:t xml:space="preserve"> attribute</w:t>
      </w:r>
      <w:r w:rsidR="00946409">
        <w:t xml:space="preserve"> corresponds to the reach names,</w:t>
      </w:r>
      <w:r w:rsidR="00666F9B">
        <w:t xml:space="preserve"> and must match exactly with the </w:t>
      </w:r>
      <w:r w:rsidR="00666F9B">
        <w:rPr>
          <w:i/>
        </w:rPr>
        <w:t>ReachName</w:t>
      </w:r>
      <w:r w:rsidR="00666F9B">
        <w:t xml:space="preserve"> </w:t>
      </w:r>
      <w:r w:rsidR="00FE3996">
        <w:t xml:space="preserve">specified in </w:t>
      </w:r>
      <w:r w:rsidR="00666F9B">
        <w:t>the submerged profile text file</w:t>
      </w:r>
      <w:r w:rsidR="00B80D22">
        <w:t xml:space="preserve"> names</w:t>
      </w:r>
      <w:r w:rsidR="00666F9B">
        <w:t xml:space="preserve">. </w:t>
      </w:r>
      <w:r w:rsidR="00B80D22">
        <w:t>The length of the arrays for each</w:t>
      </w:r>
      <w:r w:rsidR="00E73DDE">
        <w:t xml:space="preserve"> profile component following the </w:t>
      </w:r>
      <w:r w:rsidR="00E73DDE">
        <w:rPr>
          <w:i/>
        </w:rPr>
        <w:t>names</w:t>
      </w:r>
      <w:r w:rsidR="00E73DDE">
        <w:t xml:space="preserve"> attribute must have the same length as that of </w:t>
      </w:r>
      <w:r w:rsidR="00E73DDE">
        <w:rPr>
          <w:i/>
        </w:rPr>
        <w:t>names</w:t>
      </w:r>
      <w:r w:rsidR="00E73DDE">
        <w:t xml:space="preserve">. </w:t>
      </w:r>
    </w:p>
    <w:p w:rsidR="00DA5DF3" w:rsidRDefault="00DA5DF3" w:rsidP="00937195"/>
    <w:p w:rsidR="0050284A" w:rsidRDefault="00977629" w:rsidP="00646E71">
      <w:r>
        <w:t xml:space="preserve">Because the profile parameter space in Beach-fx is populated by varying the dune height, dune width, and berm width, then these values are </w:t>
      </w:r>
      <w:r w:rsidR="0009379A">
        <w:t xml:space="preserve">optionally </w:t>
      </w:r>
      <w:r>
        <w:t xml:space="preserve">composed of a list </w:t>
      </w:r>
      <w:r w:rsidR="0009379A">
        <w:t xml:space="preserve">of two or more entries </w:t>
      </w:r>
      <w:r>
        <w:t xml:space="preserve">for each reach. The result is a “list of lists” as shown in </w:t>
      </w:r>
      <w:r w:rsidR="00EE24C1">
        <w:fldChar w:fldCharType="begin"/>
      </w:r>
      <w:r>
        <w:instrText xml:space="preserve"> REF _Ref512345831 \h </w:instrText>
      </w:r>
      <w:r w:rsidR="00EE24C1">
        <w:fldChar w:fldCharType="separate"/>
      </w:r>
      <w:r w:rsidR="00767592">
        <w:t xml:space="preserve">Figure </w:t>
      </w:r>
      <w:r w:rsidR="00767592">
        <w:rPr>
          <w:noProof/>
        </w:rPr>
        <w:t>6</w:t>
      </w:r>
      <w:r w:rsidR="00EE24C1">
        <w:fldChar w:fldCharType="end"/>
      </w:r>
      <w:r>
        <w:t xml:space="preserve">. </w:t>
      </w:r>
      <w:r w:rsidR="00485B19">
        <w:t>The remaining profile items</w:t>
      </w:r>
      <w:r w:rsidR="00897885">
        <w:t xml:space="preserve"> (</w:t>
      </w:r>
      <w:proofErr w:type="spellStart"/>
      <w:r w:rsidR="00897885" w:rsidRPr="002C388B">
        <w:rPr>
          <w:i/>
        </w:rPr>
        <w:t>width_upland</w:t>
      </w:r>
      <w:proofErr w:type="spellEnd"/>
      <w:r w:rsidR="00897885" w:rsidRPr="002C388B">
        <w:rPr>
          <w:i/>
        </w:rPr>
        <w:t xml:space="preserve">, </w:t>
      </w:r>
      <w:proofErr w:type="spellStart"/>
      <w:r w:rsidR="00897885" w:rsidRPr="002C388B">
        <w:rPr>
          <w:i/>
        </w:rPr>
        <w:t>height_upland</w:t>
      </w:r>
      <w:proofErr w:type="spellEnd"/>
      <w:r w:rsidR="00897885" w:rsidRPr="002C388B">
        <w:rPr>
          <w:i/>
        </w:rPr>
        <w:t xml:space="preserve">, </w:t>
      </w:r>
      <w:proofErr w:type="spellStart"/>
      <w:r w:rsidR="00897885" w:rsidRPr="002C388B">
        <w:rPr>
          <w:i/>
        </w:rPr>
        <w:t>slope_dune</w:t>
      </w:r>
      <w:proofErr w:type="spellEnd"/>
      <w:r w:rsidR="00897885" w:rsidRPr="002C388B">
        <w:rPr>
          <w:i/>
        </w:rPr>
        <w:t xml:space="preserve">, </w:t>
      </w:r>
      <w:proofErr w:type="spellStart"/>
      <w:r w:rsidR="00897885" w:rsidRPr="002C388B">
        <w:rPr>
          <w:i/>
        </w:rPr>
        <w:t>height_berm</w:t>
      </w:r>
      <w:proofErr w:type="spellEnd"/>
      <w:r w:rsidR="00897885">
        <w:t xml:space="preserve">, and </w:t>
      </w:r>
      <w:proofErr w:type="spellStart"/>
      <w:r w:rsidR="00897885" w:rsidRPr="002C388B">
        <w:rPr>
          <w:i/>
        </w:rPr>
        <w:t>slope_foreshore</w:t>
      </w:r>
      <w:proofErr w:type="spellEnd"/>
      <w:r w:rsidR="00897885">
        <w:t>), are constant for each Beach-fx reach, and</w:t>
      </w:r>
      <w:r w:rsidR="00485B19">
        <w:t xml:space="preserve"> are</w:t>
      </w:r>
      <w:r w:rsidR="00897885">
        <w:t xml:space="preserve"> therefore</w:t>
      </w:r>
      <w:r w:rsidR="00485B19">
        <w:t xml:space="preserve"> specified as single values</w:t>
      </w:r>
      <w:r w:rsidR="0017353D">
        <w:t xml:space="preserve"> within a list</w:t>
      </w:r>
      <w:r w:rsidR="00485B19">
        <w:t>.</w:t>
      </w:r>
      <w:r w:rsidR="0050284A">
        <w:t xml:space="preserve"> Upon running </w:t>
      </w:r>
      <w:r w:rsidR="0050284A" w:rsidRPr="0050284A">
        <w:rPr>
          <w:i/>
        </w:rPr>
        <w:t>make_cshore_infile</w:t>
      </w:r>
      <w:r w:rsidR="00EF48DC">
        <w:rPr>
          <w:i/>
        </w:rPr>
        <w:t>s</w:t>
      </w:r>
      <w:r w:rsidR="0050284A">
        <w:t xml:space="preserve">, the profile space is populated with all combinations of the specified dune height, dune width, and berm width attributes. For example, 3 dune height values, 4 dune width values, and </w:t>
      </w:r>
      <w:proofErr w:type="gramStart"/>
      <w:r w:rsidR="0050284A">
        <w:t>2 berm</w:t>
      </w:r>
      <w:proofErr w:type="gramEnd"/>
      <w:r w:rsidR="0050284A">
        <w:t xml:space="preserve"> width values results in 24 profiles. </w:t>
      </w:r>
      <w:r w:rsidR="00B511C9">
        <w:t xml:space="preserve">  A representative grain size,</w:t>
      </w:r>
      <w:r w:rsidR="00B511C9">
        <w:t xml:space="preserve"> d50</w:t>
      </w:r>
      <w:r w:rsidR="00B511C9">
        <w:t xml:space="preserve"> [mm], for each reach must also be prescribed by the user.   </w:t>
      </w:r>
    </w:p>
    <w:p w:rsidR="009C15AE" w:rsidRDefault="009C15AE" w:rsidP="00646E71"/>
    <w:p w:rsidR="007014D6" w:rsidRDefault="00646E71" w:rsidP="00937195">
      <w:r>
        <w:t>There are four</w:t>
      </w:r>
      <w:r w:rsidR="007014D6">
        <w:t xml:space="preserve"> required</w:t>
      </w:r>
      <w:r>
        <w:t xml:space="preserve"> CSHORE </w:t>
      </w:r>
      <w:r w:rsidR="007014D6">
        <w:t>attributes</w:t>
      </w:r>
      <w:r w:rsidR="009A6861">
        <w:t>:</w:t>
      </w:r>
      <w:r w:rsidR="00CF1FCC">
        <w:t xml:space="preserve"> </w:t>
      </w:r>
      <w:r w:rsidR="00CF1FCC" w:rsidRPr="002C388B">
        <w:rPr>
          <w:i/>
        </w:rPr>
        <w:t>dx</w:t>
      </w:r>
      <w:r w:rsidR="00CF1FCC">
        <w:t xml:space="preserve">, </w:t>
      </w:r>
      <w:r w:rsidR="00CF1FCC" w:rsidRPr="002C388B">
        <w:rPr>
          <w:i/>
        </w:rPr>
        <w:t>gamma</w:t>
      </w:r>
      <w:r w:rsidR="00CF1FCC">
        <w:t xml:space="preserve">, </w:t>
      </w:r>
      <w:r w:rsidR="00CF1FCC" w:rsidRPr="002C388B">
        <w:rPr>
          <w:i/>
        </w:rPr>
        <w:t>d50</w:t>
      </w:r>
      <w:r w:rsidR="00CF1FCC">
        <w:t xml:space="preserve">, and </w:t>
      </w:r>
      <w:r w:rsidR="00CF1FCC" w:rsidRPr="002C388B">
        <w:rPr>
          <w:i/>
        </w:rPr>
        <w:t>effb</w:t>
      </w:r>
      <w:r w:rsidR="00CF1FCC">
        <w:t xml:space="preserve">. The attribute </w:t>
      </w:r>
      <w:r w:rsidR="00CF1FCC">
        <w:rPr>
          <w:i/>
        </w:rPr>
        <w:t>dx</w:t>
      </w:r>
      <w:r w:rsidR="00CF1FCC">
        <w:t xml:space="preserve"> defines the spacing of the CSHORE grid in meters, and is typically specified as</w:t>
      </w:r>
      <w:r w:rsidR="0009379A">
        <w:t xml:space="preserve"> 1.0</w:t>
      </w:r>
      <w:r w:rsidR="00CF1FCC">
        <w:t xml:space="preserve">. The attribute </w:t>
      </w:r>
      <w:r w:rsidR="00CF1FCC">
        <w:rPr>
          <w:i/>
        </w:rPr>
        <w:t>gamma</w:t>
      </w:r>
      <w:r w:rsidR="00CF1FCC">
        <w:t xml:space="preserve"> defines the shallow water ratio of wave height to water depth</w:t>
      </w:r>
      <w:r w:rsidR="009D4B4E">
        <w:t xml:space="preserve"> with a default value of 0.7</w:t>
      </w:r>
      <w:r w:rsidR="00CF1FCC">
        <w:t xml:space="preserve">. The attribute </w:t>
      </w:r>
      <w:r w:rsidR="00CF1FCC">
        <w:rPr>
          <w:i/>
        </w:rPr>
        <w:t>d50</w:t>
      </w:r>
      <w:r w:rsidR="00CF1FCC">
        <w:t xml:space="preserve"> defines the median grain size</w:t>
      </w:r>
      <w:r w:rsidR="000C2B09">
        <w:t xml:space="preserve"> (mm.)</w:t>
      </w:r>
      <w:r w:rsidR="00CF1FCC">
        <w:t>, and is additionally used to calculate the sediment fall velocity (</w:t>
      </w:r>
      <w:proofErr w:type="spellStart"/>
      <w:r w:rsidR="00CF1FCC" w:rsidRPr="00CF1FCC">
        <w:t>Soulsby</w:t>
      </w:r>
      <w:proofErr w:type="spellEnd"/>
      <w:r w:rsidR="00CF1FCC">
        <w:t>, 1997)</w:t>
      </w:r>
      <w:proofErr w:type="gramStart"/>
      <w:r w:rsidR="006E3E0C">
        <w:t>.</w:t>
      </w:r>
      <w:r w:rsidR="009D4B4E">
        <w:t>.</w:t>
      </w:r>
      <w:proofErr w:type="gramEnd"/>
      <w:r w:rsidR="009D4B4E">
        <w:t xml:space="preserve">  </w:t>
      </w:r>
      <w:r w:rsidR="006E3E0C">
        <w:t xml:space="preserve">The attribute </w:t>
      </w:r>
      <w:proofErr w:type="spellStart"/>
      <w:r w:rsidR="006E3E0C">
        <w:rPr>
          <w:i/>
        </w:rPr>
        <w:t>effb</w:t>
      </w:r>
      <w:proofErr w:type="spellEnd"/>
      <w:r w:rsidR="006E3E0C">
        <w:t xml:space="preserve"> defines the suspension efficiency due to </w:t>
      </w:r>
      <w:r w:rsidR="004B12CC">
        <w:t>breaking,</w:t>
      </w:r>
      <w:r w:rsidR="0009379A">
        <w:t xml:space="preserve"> typically .002 to .005</w:t>
      </w:r>
      <w:r w:rsidR="004B12CC">
        <w:t>.</w:t>
      </w:r>
      <w:r w:rsidR="00B97C21">
        <w:t xml:space="preserve">  Default values are provided in the </w:t>
      </w:r>
      <w:proofErr w:type="spellStart"/>
      <w:r w:rsidR="00B97C21">
        <w:t>Matlab</w:t>
      </w:r>
      <w:proofErr w:type="spellEnd"/>
      <w:r w:rsidR="00B97C21">
        <w:t xml:space="preserve"> and Python scripts.</w:t>
      </w:r>
    </w:p>
    <w:p w:rsidR="004B12CC" w:rsidRDefault="004B12CC" w:rsidP="00937195"/>
    <w:p w:rsidR="00761D6B" w:rsidRDefault="00761D6B" w:rsidP="00937195">
      <w:r>
        <w:t xml:space="preserve">The final </w:t>
      </w:r>
      <w:r w:rsidR="006F7EE1">
        <w:t>three attributes are related to defining tides that are combined with each storm surge hydrograph to create a total water elevation. Historically in Beach-fx, each storm surge hydrograph has been combined</w:t>
      </w:r>
      <w:r w:rsidR="000C2B09">
        <w:t xml:space="preserve"> at peak surge</w:t>
      </w:r>
      <w:r w:rsidR="006F7EE1">
        <w:t xml:space="preserve"> with three statistically defined tidal amplitudes</w:t>
      </w:r>
      <w:r w:rsidR="00D8776C">
        <w:t xml:space="preserve"> (low, medium, and high)</w:t>
      </w:r>
      <w:r w:rsidR="006F7EE1">
        <w:t xml:space="preserve"> at four variations in tidal phase shifts</w:t>
      </w:r>
      <w:r w:rsidR="00D8776C">
        <w:t xml:space="preserve"> (high tide, </w:t>
      </w:r>
      <w:r w:rsidR="004B5CE7">
        <w:t>mid-</w:t>
      </w:r>
      <w:r w:rsidR="00D8776C">
        <w:t xml:space="preserve">tide falling, low tide, </w:t>
      </w:r>
      <w:r w:rsidR="00406E5B">
        <w:t xml:space="preserve">and </w:t>
      </w:r>
      <w:r w:rsidR="004B5CE7">
        <w:t>mid-</w:t>
      </w:r>
      <w:r w:rsidR="00D8776C">
        <w:t>tide rising)</w:t>
      </w:r>
      <w:r w:rsidR="006F7EE1">
        <w:t>.</w:t>
      </w:r>
      <w:r w:rsidR="00D8776C">
        <w:t xml:space="preserve"> Given a storm surge hydrograph, the script </w:t>
      </w:r>
      <w:proofErr w:type="spellStart"/>
      <w:r w:rsidR="00D8776C" w:rsidRPr="00EF48DC">
        <w:rPr>
          <w:i/>
        </w:rPr>
        <w:t>make_cshore_infiles</w:t>
      </w:r>
      <w:proofErr w:type="spellEnd"/>
      <w:r w:rsidR="00D8776C">
        <w:t xml:space="preserve">, internally computes </w:t>
      </w:r>
      <w:r w:rsidR="0009379A">
        <w:t xml:space="preserve">the </w:t>
      </w:r>
      <w:r w:rsidR="00B2491A">
        <w:t>tide time series</w:t>
      </w:r>
      <w:r w:rsidR="0009379A">
        <w:t xml:space="preserve"> and combines it</w:t>
      </w:r>
      <w:r w:rsidR="00B2491A">
        <w:t xml:space="preserve"> with the storm surge hydrograph time series. </w:t>
      </w:r>
      <w:r w:rsidR="009A6861">
        <w:t xml:space="preserve">There are three required tide attributes: </w:t>
      </w:r>
      <w:r w:rsidR="009A6861">
        <w:rPr>
          <w:i/>
        </w:rPr>
        <w:t>amp, T, phases.</w:t>
      </w:r>
      <w:r w:rsidR="009A6861">
        <w:t xml:space="preserve"> The attribute </w:t>
      </w:r>
      <w:r w:rsidR="009A6861">
        <w:rPr>
          <w:i/>
        </w:rPr>
        <w:t>amp</w:t>
      </w:r>
      <w:r w:rsidR="009A6861">
        <w:t xml:space="preserve"> defines the tidal amplitudes</w:t>
      </w:r>
      <w:r w:rsidR="003B4D70">
        <w:t xml:space="preserve"> (in meters)</w:t>
      </w:r>
      <w:r w:rsidR="009A6861">
        <w:t xml:space="preserve">, and is </w:t>
      </w:r>
      <w:r w:rsidR="008C2CEA">
        <w:t>specified</w:t>
      </w:r>
      <w:r w:rsidR="009A6861">
        <w:t xml:space="preserve"> as a list. The attribute </w:t>
      </w:r>
      <w:r w:rsidR="009A6861">
        <w:rPr>
          <w:i/>
        </w:rPr>
        <w:t>T</w:t>
      </w:r>
      <w:r w:rsidR="009A6861">
        <w:t xml:space="preserve"> is the tidal period, and is specified as a single value </w:t>
      </w:r>
      <w:r w:rsidR="003B4D70">
        <w:t xml:space="preserve">in hours </w:t>
      </w:r>
      <w:r w:rsidR="009A6861">
        <w:t xml:space="preserve">(typically 12.5 for diurnal tides). </w:t>
      </w:r>
      <w:r w:rsidR="004B5CE7">
        <w:t xml:space="preserve">The attribute </w:t>
      </w:r>
      <w:r w:rsidR="004B5CE7">
        <w:rPr>
          <w:i/>
        </w:rPr>
        <w:t>phases</w:t>
      </w:r>
      <w:r w:rsidR="004B5CE7">
        <w:t xml:space="preserve"> defines the phase shift </w:t>
      </w:r>
      <w:r w:rsidR="0009379A">
        <w:t>used in creating</w:t>
      </w:r>
      <w:r w:rsidR="004B5CE7">
        <w:t xml:space="preserve"> </w:t>
      </w:r>
      <w:r w:rsidR="0009379A">
        <w:t xml:space="preserve">each </w:t>
      </w:r>
      <w:r w:rsidR="004B5CE7">
        <w:t xml:space="preserve">tide time series. </w:t>
      </w:r>
      <w:r w:rsidR="00406E5B">
        <w:t xml:space="preserve">The </w:t>
      </w:r>
      <w:r w:rsidR="00406E5B" w:rsidRPr="00406E5B">
        <w:rPr>
          <w:i/>
        </w:rPr>
        <w:t>p</w:t>
      </w:r>
      <w:r w:rsidR="004B5CE7">
        <w:rPr>
          <w:i/>
        </w:rPr>
        <w:t>hases</w:t>
      </w:r>
      <w:r w:rsidR="004B5CE7">
        <w:t xml:space="preserve"> </w:t>
      </w:r>
      <w:r w:rsidR="00406E5B">
        <w:t xml:space="preserve">attribute </w:t>
      </w:r>
      <w:r w:rsidR="0009379A">
        <w:t>can include</w:t>
      </w:r>
      <w:r w:rsidR="004B5CE7">
        <w:t xml:space="preserve">: 1: high tide, 2: mid-tide falling, 3: low tide, 4: mid-tide rising. </w:t>
      </w:r>
      <w:r w:rsidR="00486B00">
        <w:t>An example of the storm surge hydrograph, variations in tide amplitudes, and resulting combined total water elevation</w:t>
      </w:r>
      <w:r w:rsidR="008C2CEA">
        <w:t xml:space="preserve"> </w:t>
      </w:r>
      <w:r w:rsidR="00486B00">
        <w:t xml:space="preserve">is shown in </w:t>
      </w:r>
      <w:r w:rsidR="00EE24C1">
        <w:fldChar w:fldCharType="begin"/>
      </w:r>
      <w:r w:rsidR="00785D65">
        <w:instrText xml:space="preserve"> REF _Ref512422597 \h </w:instrText>
      </w:r>
      <w:r w:rsidR="00EE24C1">
        <w:fldChar w:fldCharType="separate"/>
      </w:r>
      <w:r w:rsidR="00767592">
        <w:t xml:space="preserve">Figure </w:t>
      </w:r>
      <w:r w:rsidR="00767592">
        <w:rPr>
          <w:noProof/>
        </w:rPr>
        <w:t>7</w:t>
      </w:r>
      <w:r w:rsidR="00EE24C1">
        <w:fldChar w:fldCharType="end"/>
      </w:r>
      <w:r w:rsidR="00486B00">
        <w:t xml:space="preserve">. </w:t>
      </w:r>
      <w:r w:rsidR="0009379A">
        <w:t xml:space="preserve"> </w:t>
      </w:r>
    </w:p>
    <w:p w:rsidR="00486B00" w:rsidRDefault="00486B00" w:rsidP="00937195"/>
    <w:p w:rsidR="005B33E4" w:rsidRDefault="00785D65" w:rsidP="00F709F2">
      <w:pPr>
        <w:jc w:val="center"/>
      </w:pPr>
      <w:r>
        <w:rPr>
          <w:noProof/>
        </w:rPr>
        <w:lastRenderedPageBreak/>
        <w:drawing>
          <wp:inline distT="0" distB="0" distL="0" distR="0">
            <wp:extent cx="5613621" cy="3173999"/>
            <wp:effectExtent l="19050" t="19050" r="2540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7.png"/>
                    <pic:cNvPicPr/>
                  </pic:nvPicPr>
                  <pic:blipFill rotWithShape="1">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66" b="5338"/>
                    <a:stretch/>
                  </pic:blipFill>
                  <pic:spPr bwMode="auto">
                    <a:xfrm>
                      <a:off x="0" y="0"/>
                      <a:ext cx="5617983" cy="31764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85D65" w:rsidRDefault="00785D65" w:rsidP="00785D65">
      <w:pPr>
        <w:pStyle w:val="Caption"/>
        <w:keepNext/>
        <w:jc w:val="center"/>
      </w:pPr>
      <w:bookmarkStart w:id="7" w:name="_Ref512422597"/>
      <w:r>
        <w:t xml:space="preserve">Figure </w:t>
      </w:r>
      <w:r w:rsidR="00EE24C1">
        <w:fldChar w:fldCharType="begin"/>
      </w:r>
      <w:r w:rsidR="008A3772">
        <w:instrText xml:space="preserve"> SEQ Figure \* ARABIC </w:instrText>
      </w:r>
      <w:r w:rsidR="00EE24C1">
        <w:fldChar w:fldCharType="separate"/>
      </w:r>
      <w:r w:rsidR="00767592">
        <w:rPr>
          <w:noProof/>
        </w:rPr>
        <w:t>7</w:t>
      </w:r>
      <w:r w:rsidR="00EE24C1">
        <w:rPr>
          <w:noProof/>
        </w:rPr>
        <w:fldChar w:fldCharType="end"/>
      </w:r>
      <w:bookmarkEnd w:id="7"/>
      <w:r>
        <w:t>: Example of storm surge hydrograph combined with variations in tide time series</w:t>
      </w:r>
    </w:p>
    <w:p w:rsidR="00A307D6" w:rsidRDefault="00A307D6" w:rsidP="00241966"/>
    <w:p w:rsidR="00261C8D" w:rsidRDefault="00A307D6" w:rsidP="00241966">
      <w:r>
        <w:rPr>
          <w:b/>
        </w:rPr>
        <w:t xml:space="preserve">Run MATLAB/Python Scripts: </w:t>
      </w:r>
      <w:r w:rsidR="0036764D">
        <w:t xml:space="preserve">Following the preparation of all input data </w:t>
      </w:r>
      <w:r w:rsidR="0009379A">
        <w:t>and</w:t>
      </w:r>
      <w:r w:rsidR="00092FC4">
        <w:t xml:space="preserve"> </w:t>
      </w:r>
      <w:r w:rsidR="0036764D">
        <w:t>defining the profile space, CSHORE information, and variations in tide that will be utilized to create the total water elevation time series, t</w:t>
      </w:r>
      <w:r w:rsidR="00937195">
        <w:t>he three scripts can be r</w:t>
      </w:r>
      <w:r w:rsidR="0009379A">
        <w:t>un</w:t>
      </w:r>
      <w:r w:rsidR="00937195">
        <w:t xml:space="preserve"> sequentially</w:t>
      </w:r>
      <w:r w:rsidR="00E57FF4">
        <w:t xml:space="preserve"> (</w:t>
      </w:r>
      <w:proofErr w:type="spellStart"/>
      <w:r w:rsidR="00E57FF4">
        <w:rPr>
          <w:i/>
        </w:rPr>
        <w:t>make_cshore_infile</w:t>
      </w:r>
      <w:r w:rsidR="00EF48DC">
        <w:rPr>
          <w:i/>
        </w:rPr>
        <w:t>s</w:t>
      </w:r>
      <w:proofErr w:type="spellEnd"/>
      <w:r w:rsidR="00E57FF4">
        <w:rPr>
          <w:i/>
        </w:rPr>
        <w:t xml:space="preserve">, </w:t>
      </w:r>
      <w:proofErr w:type="spellStart"/>
      <w:r w:rsidR="00E57FF4">
        <w:rPr>
          <w:i/>
        </w:rPr>
        <w:t>run_cshore</w:t>
      </w:r>
      <w:proofErr w:type="spellEnd"/>
      <w:r w:rsidR="001666D1">
        <w:rPr>
          <w:i/>
        </w:rPr>
        <w:t xml:space="preserve">, </w:t>
      </w:r>
      <w:proofErr w:type="spellStart"/>
      <w:r w:rsidR="001666D1">
        <w:rPr>
          <w:i/>
        </w:rPr>
        <w:t>make_dat_file</w:t>
      </w:r>
      <w:proofErr w:type="spellEnd"/>
      <w:r w:rsidR="00E57FF4">
        <w:t>)</w:t>
      </w:r>
      <w:r w:rsidR="0036764D">
        <w:t xml:space="preserve">. Upon running </w:t>
      </w:r>
      <w:r w:rsidR="0036764D">
        <w:rPr>
          <w:i/>
        </w:rPr>
        <w:t>make_cshore_infile</w:t>
      </w:r>
      <w:r w:rsidR="00EF48DC">
        <w:rPr>
          <w:i/>
        </w:rPr>
        <w:t>s</w:t>
      </w:r>
      <w:r w:rsidR="0036764D">
        <w:t xml:space="preserve">, CSHORE infiles are created for each </w:t>
      </w:r>
      <w:r w:rsidR="0030279C">
        <w:t>reach/</w:t>
      </w:r>
      <w:r w:rsidR="0036764D">
        <w:t xml:space="preserve">profile/storm combination. </w:t>
      </w:r>
      <w:r w:rsidR="00261C8D">
        <w:t xml:space="preserve">Example input and the resulting number of infiles are shown in </w:t>
      </w:r>
      <w:r w:rsidR="00EE24C1">
        <w:fldChar w:fldCharType="begin"/>
      </w:r>
      <w:r w:rsidR="00067358">
        <w:instrText xml:space="preserve"> REF _Ref513009471 \h </w:instrText>
      </w:r>
      <w:r w:rsidR="00EE24C1">
        <w:fldChar w:fldCharType="separate"/>
      </w:r>
      <w:r w:rsidR="00767592" w:rsidRPr="00067358">
        <w:t xml:space="preserve">Table </w:t>
      </w:r>
      <w:r w:rsidR="00767592">
        <w:rPr>
          <w:noProof/>
        </w:rPr>
        <w:t>2</w:t>
      </w:r>
      <w:r w:rsidR="00EE24C1">
        <w:fldChar w:fldCharType="end"/>
      </w:r>
      <w:r w:rsidR="00261C8D">
        <w:t>.</w:t>
      </w:r>
    </w:p>
    <w:p w:rsidR="00067358" w:rsidRPr="00067358" w:rsidRDefault="00067358" w:rsidP="00067358">
      <w:pPr>
        <w:pStyle w:val="Caption"/>
        <w:keepNext/>
        <w:jc w:val="center"/>
      </w:pPr>
      <w:bookmarkStart w:id="8" w:name="_Ref513009471"/>
      <w:r w:rsidRPr="00067358">
        <w:t xml:space="preserve">Table </w:t>
      </w:r>
      <w:r w:rsidR="00EE24C1">
        <w:fldChar w:fldCharType="begin"/>
      </w:r>
      <w:r w:rsidR="000B0F39">
        <w:instrText xml:space="preserve"> SEQ Table \* ARABIC </w:instrText>
      </w:r>
      <w:r w:rsidR="00EE24C1">
        <w:fldChar w:fldCharType="separate"/>
      </w:r>
      <w:r w:rsidR="00767592">
        <w:rPr>
          <w:noProof/>
        </w:rPr>
        <w:t>2</w:t>
      </w:r>
      <w:r w:rsidR="00EE24C1">
        <w:rPr>
          <w:noProof/>
        </w:rPr>
        <w:fldChar w:fldCharType="end"/>
      </w:r>
      <w:bookmarkEnd w:id="8"/>
      <w:r w:rsidRPr="00067358">
        <w:t xml:space="preserve">: Combination of CSHORE infiles created by </w:t>
      </w:r>
      <w:r w:rsidRPr="00EF48DC">
        <w:rPr>
          <w:i/>
        </w:rPr>
        <w:t>make_cshore_infile</w:t>
      </w:r>
      <w:r w:rsidR="00EF48DC">
        <w:rPr>
          <w:i/>
        </w:rPr>
        <w:t>s</w:t>
      </w:r>
    </w:p>
    <w:tbl>
      <w:tblPr>
        <w:tblStyle w:val="TableGrid"/>
        <w:tblW w:w="7920" w:type="dxa"/>
        <w:jc w:val="center"/>
        <w:tblLook w:val="04A0"/>
      </w:tblPr>
      <w:tblGrid>
        <w:gridCol w:w="3125"/>
        <w:gridCol w:w="4795"/>
      </w:tblGrid>
      <w:tr w:rsidR="00261C8D" w:rsidTr="00067358">
        <w:trPr>
          <w:jc w:val="center"/>
        </w:trPr>
        <w:tc>
          <w:tcPr>
            <w:tcW w:w="1973" w:type="pct"/>
            <w:tcBorders>
              <w:top w:val="single" w:sz="18" w:space="0" w:color="auto"/>
              <w:left w:val="nil"/>
              <w:bottom w:val="double" w:sz="4" w:space="0" w:color="auto"/>
              <w:right w:val="nil"/>
            </w:tcBorders>
          </w:tcPr>
          <w:p w:rsidR="00261C8D" w:rsidRDefault="00261C8D" w:rsidP="00241966">
            <w:r>
              <w:t>Attribute</w:t>
            </w:r>
          </w:p>
        </w:tc>
        <w:tc>
          <w:tcPr>
            <w:tcW w:w="3027" w:type="pct"/>
            <w:tcBorders>
              <w:top w:val="single" w:sz="18" w:space="0" w:color="auto"/>
              <w:left w:val="nil"/>
              <w:bottom w:val="double" w:sz="4" w:space="0" w:color="auto"/>
              <w:right w:val="nil"/>
            </w:tcBorders>
          </w:tcPr>
          <w:p w:rsidR="00261C8D" w:rsidRDefault="00261C8D" w:rsidP="00241966">
            <w:r>
              <w:t>Number</w:t>
            </w:r>
            <w:r w:rsidR="00B85095">
              <w:t xml:space="preserve"> of items</w:t>
            </w:r>
          </w:p>
        </w:tc>
      </w:tr>
      <w:tr w:rsidR="00261C8D" w:rsidTr="00067358">
        <w:trPr>
          <w:jc w:val="center"/>
        </w:trPr>
        <w:tc>
          <w:tcPr>
            <w:tcW w:w="1973" w:type="pct"/>
            <w:tcBorders>
              <w:top w:val="double" w:sz="4" w:space="0" w:color="auto"/>
              <w:left w:val="nil"/>
              <w:bottom w:val="nil"/>
              <w:right w:val="nil"/>
            </w:tcBorders>
          </w:tcPr>
          <w:p w:rsidR="00261C8D" w:rsidRDefault="00261C8D" w:rsidP="00241966">
            <w:r>
              <w:t>Reaches</w:t>
            </w:r>
          </w:p>
        </w:tc>
        <w:tc>
          <w:tcPr>
            <w:tcW w:w="3027" w:type="pct"/>
            <w:tcBorders>
              <w:top w:val="double" w:sz="4" w:space="0" w:color="auto"/>
              <w:left w:val="nil"/>
              <w:bottom w:val="nil"/>
              <w:right w:val="nil"/>
            </w:tcBorders>
          </w:tcPr>
          <w:p w:rsidR="00261C8D" w:rsidRDefault="00261C8D" w:rsidP="00241966">
            <w:r>
              <w:t>3</w:t>
            </w:r>
          </w:p>
        </w:tc>
      </w:tr>
      <w:tr w:rsidR="00261C8D" w:rsidTr="00067358">
        <w:trPr>
          <w:jc w:val="center"/>
        </w:trPr>
        <w:tc>
          <w:tcPr>
            <w:tcW w:w="1973" w:type="pct"/>
            <w:tcBorders>
              <w:top w:val="nil"/>
              <w:left w:val="nil"/>
              <w:bottom w:val="nil"/>
              <w:right w:val="nil"/>
            </w:tcBorders>
          </w:tcPr>
          <w:p w:rsidR="00261C8D" w:rsidRDefault="00261C8D" w:rsidP="00241966">
            <w:r>
              <w:t>Profiles</w:t>
            </w:r>
          </w:p>
        </w:tc>
        <w:tc>
          <w:tcPr>
            <w:tcW w:w="3027" w:type="pct"/>
            <w:tcBorders>
              <w:top w:val="nil"/>
              <w:left w:val="nil"/>
              <w:bottom w:val="nil"/>
              <w:right w:val="nil"/>
            </w:tcBorders>
          </w:tcPr>
          <w:p w:rsidR="00261C8D" w:rsidRDefault="00261C8D" w:rsidP="00241966">
            <w:r>
              <w:t>24</w:t>
            </w:r>
            <w:r w:rsidR="0030279C">
              <w:t xml:space="preserve"> (per reach)</w:t>
            </w:r>
          </w:p>
        </w:tc>
      </w:tr>
      <w:tr w:rsidR="00261C8D" w:rsidTr="00067358">
        <w:trPr>
          <w:jc w:val="center"/>
        </w:trPr>
        <w:tc>
          <w:tcPr>
            <w:tcW w:w="1973" w:type="pct"/>
            <w:tcBorders>
              <w:top w:val="nil"/>
              <w:left w:val="nil"/>
              <w:bottom w:val="nil"/>
              <w:right w:val="nil"/>
            </w:tcBorders>
          </w:tcPr>
          <w:p w:rsidR="00261C8D" w:rsidRDefault="00261C8D" w:rsidP="00241966">
            <w:r>
              <w:t>Storm surge hydrographs</w:t>
            </w:r>
          </w:p>
        </w:tc>
        <w:tc>
          <w:tcPr>
            <w:tcW w:w="3027" w:type="pct"/>
            <w:tcBorders>
              <w:top w:val="nil"/>
              <w:left w:val="nil"/>
              <w:bottom w:val="nil"/>
              <w:right w:val="nil"/>
            </w:tcBorders>
          </w:tcPr>
          <w:p w:rsidR="00261C8D" w:rsidRDefault="00261C8D" w:rsidP="00241966">
            <w:r>
              <w:t>4</w:t>
            </w:r>
          </w:p>
        </w:tc>
      </w:tr>
      <w:tr w:rsidR="00261C8D" w:rsidTr="00067358">
        <w:trPr>
          <w:jc w:val="center"/>
        </w:trPr>
        <w:tc>
          <w:tcPr>
            <w:tcW w:w="1973" w:type="pct"/>
            <w:tcBorders>
              <w:top w:val="nil"/>
              <w:left w:val="nil"/>
              <w:right w:val="nil"/>
            </w:tcBorders>
          </w:tcPr>
          <w:p w:rsidR="00261C8D" w:rsidRDefault="00261C8D" w:rsidP="00241966">
            <w:r>
              <w:t>Variations in tide</w:t>
            </w:r>
          </w:p>
        </w:tc>
        <w:tc>
          <w:tcPr>
            <w:tcW w:w="3027" w:type="pct"/>
            <w:tcBorders>
              <w:top w:val="nil"/>
              <w:left w:val="nil"/>
              <w:right w:val="nil"/>
            </w:tcBorders>
          </w:tcPr>
          <w:p w:rsidR="00261C8D" w:rsidRDefault="00261C8D" w:rsidP="00241966">
            <w:r>
              <w:t>12 (4 phase shifts; 3 variations of amplitude)</w:t>
            </w:r>
          </w:p>
        </w:tc>
      </w:tr>
      <w:tr w:rsidR="00261C8D" w:rsidRPr="00067358" w:rsidTr="00067358">
        <w:trPr>
          <w:jc w:val="center"/>
        </w:trPr>
        <w:tc>
          <w:tcPr>
            <w:tcW w:w="1973" w:type="pct"/>
            <w:tcBorders>
              <w:left w:val="nil"/>
              <w:bottom w:val="single" w:sz="18" w:space="0" w:color="auto"/>
              <w:right w:val="nil"/>
            </w:tcBorders>
          </w:tcPr>
          <w:p w:rsidR="00261C8D" w:rsidRPr="00067358" w:rsidRDefault="00261C8D" w:rsidP="00241966">
            <w:pPr>
              <w:rPr>
                <w:b/>
              </w:rPr>
            </w:pPr>
            <w:r w:rsidRPr="00067358">
              <w:rPr>
                <w:b/>
              </w:rPr>
              <w:t>Total infiles created</w:t>
            </w:r>
          </w:p>
        </w:tc>
        <w:tc>
          <w:tcPr>
            <w:tcW w:w="3027" w:type="pct"/>
            <w:tcBorders>
              <w:left w:val="nil"/>
              <w:bottom w:val="single" w:sz="18" w:space="0" w:color="auto"/>
              <w:right w:val="nil"/>
            </w:tcBorders>
          </w:tcPr>
          <w:p w:rsidR="00261C8D" w:rsidRPr="00067358" w:rsidRDefault="00261C8D" w:rsidP="00241966">
            <w:pPr>
              <w:rPr>
                <w:b/>
              </w:rPr>
            </w:pPr>
            <w:r w:rsidRPr="00067358">
              <w:rPr>
                <w:b/>
              </w:rPr>
              <w:t>3456</w:t>
            </w:r>
          </w:p>
        </w:tc>
      </w:tr>
    </w:tbl>
    <w:p w:rsidR="00261C8D" w:rsidRDefault="00261C8D" w:rsidP="00241966"/>
    <w:p w:rsidR="00067358" w:rsidRPr="007C5084" w:rsidRDefault="00067358" w:rsidP="00241966">
      <w:r>
        <w:t xml:space="preserve">Each of the infiles are written to sub-directories within the </w:t>
      </w:r>
      <w:r>
        <w:rPr>
          <w:i/>
        </w:rPr>
        <w:t>work</w:t>
      </w:r>
      <w:r w:rsidR="0059135D">
        <w:t xml:space="preserve"> directory (.../</w:t>
      </w:r>
      <w:r w:rsidRPr="00067358">
        <w:t>work</w:t>
      </w:r>
      <w:r w:rsidR="0059135D">
        <w:t>/</w:t>
      </w:r>
      <w:r w:rsidRPr="00067358">
        <w:t>infiles</w:t>
      </w:r>
      <w:r w:rsidR="0059135D">
        <w:t>/</w:t>
      </w:r>
      <w:r w:rsidRPr="00067358">
        <w:rPr>
          <w:i/>
        </w:rPr>
        <w:t>reach_n</w:t>
      </w:r>
      <w:r>
        <w:t>)</w:t>
      </w:r>
      <w:r w:rsidR="00786BBE">
        <w:t xml:space="preserve">. </w:t>
      </w:r>
      <w:r w:rsidR="00B21630">
        <w:t xml:space="preserve">It should be noted that the names </w:t>
      </w:r>
      <w:r w:rsidR="004B3925">
        <w:t xml:space="preserve">and locations </w:t>
      </w:r>
      <w:r w:rsidR="00B21630">
        <w:t xml:space="preserve">of these directories should not be modified, </w:t>
      </w:r>
      <w:r w:rsidR="004B3925">
        <w:t>as the</w:t>
      </w:r>
      <w:r w:rsidR="006702B0">
        <w:t xml:space="preserve"> subsequent scripts rely on the creat</w:t>
      </w:r>
      <w:r w:rsidR="001666D1">
        <w:t>ed</w:t>
      </w:r>
      <w:r w:rsidR="006702B0">
        <w:t xml:space="preserve"> directory structure. </w:t>
      </w:r>
    </w:p>
    <w:p w:rsidR="00EF48DC" w:rsidRPr="00AE33CD" w:rsidRDefault="00EF48DC" w:rsidP="00241966">
      <w:r>
        <w:br/>
      </w:r>
      <w:r w:rsidR="00EC16C2">
        <w:t xml:space="preserve">Both </w:t>
      </w:r>
      <w:proofErr w:type="spellStart"/>
      <w:r w:rsidR="00EC16C2">
        <w:rPr>
          <w:i/>
        </w:rPr>
        <w:t>run_chore</w:t>
      </w:r>
      <w:proofErr w:type="spellEnd"/>
      <w:r w:rsidR="00EC16C2">
        <w:t xml:space="preserve"> and </w:t>
      </w:r>
      <w:proofErr w:type="spellStart"/>
      <w:r w:rsidR="00EC16C2">
        <w:rPr>
          <w:i/>
        </w:rPr>
        <w:t>make_dat_file</w:t>
      </w:r>
      <w:proofErr w:type="spellEnd"/>
      <w:r w:rsidR="00EC16C2">
        <w:t xml:space="preserve"> require no user input. The script, </w:t>
      </w:r>
      <w:proofErr w:type="spellStart"/>
      <w:r w:rsidR="00EC16C2">
        <w:rPr>
          <w:i/>
        </w:rPr>
        <w:t>run_cshore</w:t>
      </w:r>
      <w:proofErr w:type="spellEnd"/>
      <w:r w:rsidR="00EC16C2">
        <w:t xml:space="preserve">, </w:t>
      </w:r>
      <w:r w:rsidR="008C7116">
        <w:t>executes</w:t>
      </w:r>
      <w:r w:rsidR="00EC16C2">
        <w:t xml:space="preserve"> all of the created </w:t>
      </w:r>
      <w:proofErr w:type="spellStart"/>
      <w:r w:rsidR="00EC16C2">
        <w:t>infiles</w:t>
      </w:r>
      <w:proofErr w:type="spellEnd"/>
      <w:r w:rsidR="00EC16C2">
        <w:t xml:space="preserve"> sequentially.</w:t>
      </w:r>
      <w:r w:rsidR="00917A46">
        <w:t xml:space="preserve"> </w:t>
      </w:r>
      <w:r w:rsidR="00234E9C" w:rsidRPr="00234E9C">
        <w:t>A</w:t>
      </w:r>
      <w:r w:rsidR="009D3222">
        <w:t xml:space="preserve"> new directory (</w:t>
      </w:r>
      <w:proofErr w:type="gramStart"/>
      <w:r w:rsidR="009D3222">
        <w:t>..</w:t>
      </w:r>
      <w:proofErr w:type="gramEnd"/>
      <w:r w:rsidR="009D3222">
        <w:t>/work/</w:t>
      </w:r>
      <w:proofErr w:type="spellStart"/>
      <w:r w:rsidR="009D3222" w:rsidRPr="000C2B09">
        <w:t>outfiles</w:t>
      </w:r>
      <w:proofErr w:type="spellEnd"/>
      <w:r w:rsidR="009D3222">
        <w:t xml:space="preserve">) </w:t>
      </w:r>
      <w:r w:rsidR="00234E9C">
        <w:t>will be created that stores</w:t>
      </w:r>
      <w:r w:rsidR="009D3222">
        <w:t xml:space="preserve"> </w:t>
      </w:r>
      <w:r w:rsidR="00234E9C">
        <w:t>output</w:t>
      </w:r>
      <w:r w:rsidR="009D3222">
        <w:t xml:space="preserve"> from the CSHORE runs</w:t>
      </w:r>
      <w:r w:rsidR="00234E9C">
        <w:t xml:space="preserve"> that is necessary for Beach-fx</w:t>
      </w:r>
      <w:r w:rsidR="009D3222">
        <w:t>. The MATLAB scripts write to .mat files, whereas the Python scripts write to .h5 files.</w:t>
      </w:r>
    </w:p>
    <w:p w:rsidR="00764CD9" w:rsidRPr="00EF48DC" w:rsidRDefault="00764CD9" w:rsidP="00241966"/>
    <w:p w:rsidR="00136075" w:rsidRPr="0066016E" w:rsidRDefault="009D3222" w:rsidP="00241966">
      <w:r>
        <w:lastRenderedPageBreak/>
        <w:t>The script</w:t>
      </w:r>
      <w:r w:rsidR="00FF72C6">
        <w:t xml:space="preserve"> </w:t>
      </w:r>
      <w:proofErr w:type="spellStart"/>
      <w:r w:rsidR="00FF72C6">
        <w:rPr>
          <w:i/>
        </w:rPr>
        <w:t>make_dat_file</w:t>
      </w:r>
      <w:proofErr w:type="spellEnd"/>
      <w:r w:rsidR="00FF72C6">
        <w:t xml:space="preserve"> </w:t>
      </w:r>
      <w:r w:rsidR="00136075">
        <w:t>converts the</w:t>
      </w:r>
      <w:r>
        <w:t xml:space="preserve"> created</w:t>
      </w:r>
      <w:r w:rsidR="00136075">
        <w:t xml:space="preserve"> .mat</w:t>
      </w:r>
      <w:r w:rsidR="0066016E">
        <w:t>/</w:t>
      </w:r>
      <w:r w:rsidR="00136075">
        <w:t xml:space="preserve">.h5 </w:t>
      </w:r>
      <w:r w:rsidR="00BB2233">
        <w:t xml:space="preserve">CSHORE result </w:t>
      </w:r>
      <w:r w:rsidR="00136075">
        <w:t xml:space="preserve">files to the appropriate DAT file format for import to Beach-fx. </w:t>
      </w:r>
      <w:r w:rsidR="00FF72C6">
        <w:t xml:space="preserve">A single DAT file will be </w:t>
      </w:r>
      <w:r w:rsidR="00D941A5">
        <w:t>created</w:t>
      </w:r>
      <w:r w:rsidR="00FF72C6">
        <w:t xml:space="preserve"> </w:t>
      </w:r>
      <w:r w:rsidR="00D941A5">
        <w:t xml:space="preserve">for each reach containing all of the profile/storm combinations </w:t>
      </w:r>
      <w:r w:rsidR="0066016E">
        <w:t>with</w:t>
      </w:r>
      <w:r w:rsidR="00D941A5">
        <w:t xml:space="preserve">in that reach. </w:t>
      </w:r>
      <w:r w:rsidR="0066016E">
        <w:t>The DAT files are written to “</w:t>
      </w:r>
      <w:proofErr w:type="gramStart"/>
      <w:r w:rsidR="0066016E">
        <w:t>..</w:t>
      </w:r>
      <w:proofErr w:type="gramEnd"/>
      <w:r w:rsidR="0066016E">
        <w:t>/work/</w:t>
      </w:r>
      <w:proofErr w:type="spellStart"/>
      <w:r w:rsidR="0066016E">
        <w:t>outfiles</w:t>
      </w:r>
      <w:proofErr w:type="spellEnd"/>
      <w:r w:rsidR="0066016E">
        <w:t>/</w:t>
      </w:r>
      <w:proofErr w:type="spellStart"/>
      <w:r w:rsidR="0066016E">
        <w:rPr>
          <w:i/>
        </w:rPr>
        <w:t>reach_n</w:t>
      </w:r>
      <w:proofErr w:type="spellEnd"/>
      <w:r w:rsidR="0066016E">
        <w:t>”</w:t>
      </w:r>
      <w:r w:rsidR="00BB2233">
        <w:t xml:space="preserve">, and are created to </w:t>
      </w:r>
      <w:r w:rsidR="00092FC4">
        <w:t>be directly</w:t>
      </w:r>
      <w:r w:rsidR="000C2B09">
        <w:t xml:space="preserve"> imported to Beach-fx.</w:t>
      </w:r>
    </w:p>
    <w:p w:rsidR="00C441F8" w:rsidRPr="00A60A70" w:rsidRDefault="00C441F8" w:rsidP="00C441F8">
      <w:pPr>
        <w:pStyle w:val="Heading1"/>
        <w:rPr>
          <w:vanish/>
          <w:specVanish/>
        </w:rPr>
      </w:pPr>
      <w:r>
        <w:t>CONCLUSION:</w:t>
      </w:r>
    </w:p>
    <w:p w:rsidR="00CF5B9A" w:rsidRDefault="00C441F8" w:rsidP="005E3068">
      <w:pPr>
        <w:pStyle w:val="BodyText"/>
        <w:keepNext/>
        <w:tabs>
          <w:tab w:val="left" w:pos="949"/>
        </w:tabs>
      </w:pPr>
      <w:r>
        <w:t xml:space="preserve"> </w:t>
      </w:r>
      <w:r w:rsidR="00AF1398">
        <w:t xml:space="preserve">This </w:t>
      </w:r>
      <w:r w:rsidR="00CF5B9A">
        <w:t xml:space="preserve">CHETN presents and documents a series of scripts that prepare, run, and process CSHORE files for use in Beach-fx. </w:t>
      </w:r>
      <w:r w:rsidR="004A793B">
        <w:t>Scripts were writt</w:t>
      </w:r>
      <w:r w:rsidR="00FF6C64">
        <w:t xml:space="preserve">en in both MATLAB and Python such that the user has </w:t>
      </w:r>
      <w:r w:rsidR="00BB2233">
        <w:t xml:space="preserve">a choice </w:t>
      </w:r>
      <w:r w:rsidR="00092FC4">
        <w:t>of language</w:t>
      </w:r>
      <w:r w:rsidR="00FF6C64">
        <w:t xml:space="preserve">. </w:t>
      </w:r>
      <w:r w:rsidR="0008383E">
        <w:t xml:space="preserve">Although two sets of scripts were developed, they both have the same input requirements, run order, and use the same directory structure. </w:t>
      </w:r>
      <w:r w:rsidR="002321E8">
        <w:t xml:space="preserve">Three </w:t>
      </w:r>
      <w:r w:rsidR="000C2B09">
        <w:t xml:space="preserve">primary </w:t>
      </w:r>
      <w:r w:rsidR="002321E8">
        <w:t xml:space="preserve">scripts are provided, </w:t>
      </w:r>
      <w:r w:rsidR="002321E8">
        <w:rPr>
          <w:i/>
        </w:rPr>
        <w:t>make_cshore_infile</w:t>
      </w:r>
      <w:r w:rsidR="00EF48DC">
        <w:rPr>
          <w:i/>
        </w:rPr>
        <w:t>s</w:t>
      </w:r>
      <w:r w:rsidR="002321E8">
        <w:rPr>
          <w:i/>
        </w:rPr>
        <w:t>, run_cshore, make_dat_file</w:t>
      </w:r>
      <w:r w:rsidR="002321E8">
        <w:t xml:space="preserve">, that are </w:t>
      </w:r>
      <w:r w:rsidR="000C2B09">
        <w:t xml:space="preserve">intended to be </w:t>
      </w:r>
      <w:r w:rsidR="002321E8">
        <w:t>r</w:t>
      </w:r>
      <w:r w:rsidR="00BB2233">
        <w:t>un</w:t>
      </w:r>
      <w:r w:rsidR="002321E8">
        <w:t xml:space="preserve"> sequentially to create the necessary DAT files for Beach-fx. </w:t>
      </w:r>
      <w:r w:rsidR="00F34161">
        <w:t xml:space="preserve">The DAT files that are written can be directly imported to Beach-fx to build the storm response database. </w:t>
      </w:r>
    </w:p>
    <w:p w:rsidR="005321A7" w:rsidRDefault="005321A7" w:rsidP="005E3068">
      <w:pPr>
        <w:pStyle w:val="BodyText"/>
        <w:keepNext/>
        <w:tabs>
          <w:tab w:val="left" w:pos="949"/>
        </w:tabs>
      </w:pPr>
      <w:r>
        <w:t xml:space="preserve">The series of MATLAB </w:t>
      </w:r>
      <w:r w:rsidR="009D4B4E">
        <w:t xml:space="preserve">and Python </w:t>
      </w:r>
      <w:r>
        <w:t xml:space="preserve">scripts were </w:t>
      </w:r>
      <w:r w:rsidR="00900D07">
        <w:t>written</w:t>
      </w:r>
      <w:r>
        <w:t xml:space="preserve"> by Brad Johnson</w:t>
      </w:r>
      <w:r w:rsidR="009D4B4E">
        <w:t xml:space="preserve"> and Dylan Sanderson, respectively</w:t>
      </w:r>
      <w:r>
        <w:t xml:space="preserve">, and are available at </w:t>
      </w:r>
      <w:r w:rsidR="009D4B4E" w:rsidRPr="009D4B4E">
        <w:t>https://github.com/dangerbaby/BeachFX_CSHORE</w:t>
      </w:r>
      <w:r w:rsidR="00726794">
        <w:t xml:space="preserve"> </w:t>
      </w:r>
    </w:p>
    <w:p w:rsidR="00051445" w:rsidRPr="003446DB" w:rsidRDefault="0055420A" w:rsidP="00051445">
      <w:pPr>
        <w:pStyle w:val="Heading1"/>
        <w:rPr>
          <w:vanish/>
          <w:specVanish/>
        </w:rPr>
      </w:pPr>
      <w:r>
        <w:t>ADDITIONAL INFORMATION</w:t>
      </w:r>
      <w:r w:rsidR="00FA45F9">
        <w:t>:</w:t>
      </w:r>
    </w:p>
    <w:p w:rsidR="00175A1F" w:rsidRDefault="00051445" w:rsidP="00175A1F">
      <w:pPr>
        <w:pStyle w:val="BodyText"/>
        <w:tabs>
          <w:tab w:val="left" w:pos="949"/>
        </w:tabs>
      </w:pPr>
      <w:r>
        <w:t xml:space="preserve"> </w:t>
      </w:r>
      <w:r w:rsidR="00E21666">
        <w:t xml:space="preserve"> </w:t>
      </w:r>
      <w:r w:rsidR="00175A1F" w:rsidRPr="005970EA">
        <w:t>This Coastal and Hydraul</w:t>
      </w:r>
      <w:r w:rsidR="00972A05">
        <w:t xml:space="preserve">ics Engineering Technical Note </w:t>
      </w:r>
      <w:r w:rsidR="00175A1F" w:rsidRPr="005970EA">
        <w:t xml:space="preserve">was prepared by </w:t>
      </w:r>
      <w:r w:rsidR="00092FC4">
        <w:t>Bradley D. Johnson (</w:t>
      </w:r>
      <w:hyperlink r:id="rId16" w:history="1">
        <w:r w:rsidR="00937E73" w:rsidRPr="00EE6E82">
          <w:rPr>
            <w:rStyle w:val="Hyperlink"/>
            <w:rFonts w:ascii="Times New Roman" w:hAnsi="Times New Roman"/>
            <w:sz w:val="24"/>
          </w:rPr>
          <w:t>Bradley.D.Johnson@usace.army.mil</w:t>
        </w:r>
      </w:hyperlink>
      <w:r w:rsidR="00092FC4">
        <w:t xml:space="preserve">) and </w:t>
      </w:r>
      <w:r w:rsidR="00175A1F">
        <w:t>Dylan R. Sanderson (</w:t>
      </w:r>
      <w:hyperlink r:id="rId17" w:history="1">
        <w:r w:rsidR="00092FC4" w:rsidRPr="004D14D7">
          <w:rPr>
            <w:rStyle w:val="Hyperlink"/>
            <w:rFonts w:ascii="Times New Roman" w:hAnsi="Times New Roman"/>
            <w:sz w:val="24"/>
          </w:rPr>
          <w:t>Dylan.R.Sanderson@usace.army.mil</w:t>
        </w:r>
      </w:hyperlink>
      <w:r w:rsidR="00092FC4">
        <w:t>)</w:t>
      </w:r>
      <w:r w:rsidR="00175A1F">
        <w:t xml:space="preserve">, </w:t>
      </w:r>
      <w:r w:rsidR="00175A1F" w:rsidRPr="005970EA">
        <w:t xml:space="preserve">U.S. Army </w:t>
      </w:r>
      <w:r w:rsidR="00175A1F">
        <w:t xml:space="preserve">Engineer Research and Development Center.  The study is funded </w:t>
      </w:r>
      <w:r w:rsidR="00175A1F" w:rsidRPr="005970EA">
        <w:t>by the USACE</w:t>
      </w:r>
      <w:r w:rsidR="00175A1F">
        <w:t xml:space="preserve"> Flood and Coastal </w:t>
      </w:r>
      <w:r w:rsidR="00FD3018">
        <w:t xml:space="preserve">Systems R&amp;D </w:t>
      </w:r>
      <w:r w:rsidR="00175A1F">
        <w:t>Program</w:t>
      </w:r>
      <w:r w:rsidR="00175A1F" w:rsidRPr="005970EA">
        <w:t xml:space="preserve">. </w:t>
      </w:r>
      <w:r w:rsidR="00175A1F">
        <w:t>This technical note should be cited as follows:</w:t>
      </w:r>
    </w:p>
    <w:p w:rsidR="003272D9" w:rsidRDefault="00092FC4" w:rsidP="0064652E">
      <w:pPr>
        <w:pStyle w:val="BodyText"/>
        <w:tabs>
          <w:tab w:val="left" w:pos="949"/>
        </w:tabs>
      </w:pPr>
      <w:r>
        <w:t>Johnson, B. D.</w:t>
      </w:r>
      <w:r w:rsidR="005321A7">
        <w:t xml:space="preserve">, and </w:t>
      </w:r>
      <w:r>
        <w:t>Sanderson, D. R.,</w:t>
      </w:r>
      <w:r w:rsidR="00175A1F">
        <w:t xml:space="preserve"> 201</w:t>
      </w:r>
      <w:r w:rsidR="005E3068">
        <w:t>8</w:t>
      </w:r>
      <w:r w:rsidR="00175A1F">
        <w:t xml:space="preserve"> “</w:t>
      </w:r>
      <w:r w:rsidR="005E3068">
        <w:t>On the use of CSHORE for Beach-fx</w:t>
      </w:r>
      <w:r w:rsidR="00175A1F">
        <w:t>” ERDC/CHL Technical Notes Collection (ERDC/CHL TN-</w:t>
      </w:r>
      <w:r w:rsidR="00175A1F" w:rsidRPr="0064652E">
        <w:rPr>
          <w:highlight w:val="yellow"/>
        </w:rPr>
        <w:t>x-xx</w:t>
      </w:r>
      <w:r w:rsidR="00175A1F">
        <w:t>), U.S. Army Engineer Research and Development Center, Vicksburg, MS.</w:t>
      </w:r>
    </w:p>
    <w:p w:rsidR="00987D13" w:rsidRDefault="00987D13" w:rsidP="005546EB">
      <w:pPr>
        <w:pStyle w:val="Heading1"/>
        <w:keepNext/>
      </w:pPr>
      <w:r w:rsidRPr="00051445">
        <w:t>REFER</w:t>
      </w:r>
      <w:r>
        <w:t>ENCES</w:t>
      </w:r>
      <w:r w:rsidR="00FA45F9">
        <w:t>:</w:t>
      </w:r>
    </w:p>
    <w:p w:rsidR="00B63781" w:rsidRPr="00B63781" w:rsidRDefault="00B63781" w:rsidP="00B95522">
      <w:pPr>
        <w:pStyle w:val="ReferenceText"/>
      </w:pPr>
      <w:r>
        <w:t xml:space="preserve">Gravens, M. B., Males, R M., and Moser, D.A., 2007. “Beach-fx: Monte Carlo Life-Cycle Simulation Model for Estimating Shore Protection Project Evolution and Cost Benefit Analyses”. </w:t>
      </w:r>
      <w:r>
        <w:rPr>
          <w:i/>
        </w:rPr>
        <w:t>Shore and Beach 75</w:t>
      </w:r>
      <w:r>
        <w:t>(1): 12-19.</w:t>
      </w:r>
    </w:p>
    <w:p w:rsidR="009920E3" w:rsidRDefault="005E3068" w:rsidP="00B95522">
      <w:pPr>
        <w:pStyle w:val="ReferenceText"/>
      </w:pPr>
      <w:r>
        <w:t>Johnson, B. D., Kobayashi, N, and Gravens, M.B. 2012. “Cross-Shore Numerical Model CSHORE for Waves, Currents, Sediment Transport and Beach Profile Evolution” ERDC/CHL Technical Reports Collection (ERDC/CHL TR-12-22)</w:t>
      </w:r>
      <w:r w:rsidR="008F6AEC">
        <w:t xml:space="preserve">, U.S. Army Engineer Research and Development Center, Vicksburg, MS. </w:t>
      </w:r>
    </w:p>
    <w:p w:rsidR="00CF1FE0" w:rsidRPr="00CF1FE0" w:rsidRDefault="00CF1FE0" w:rsidP="00B95522">
      <w:pPr>
        <w:pStyle w:val="ReferenceText"/>
      </w:pPr>
      <w:r>
        <w:t>Larson, M., Kraus, N.C., and Byrnes, M.R., 1990. “</w:t>
      </w:r>
      <w:r>
        <w:rPr>
          <w:i/>
        </w:rPr>
        <w:t>SBEACH: Numerical Model for Simulating Storm-Induced Beach Change, Report 2 – Numerical Formulation and Model Tests.”.</w:t>
      </w:r>
      <w:r>
        <w:t xml:space="preserve"> Technical </w:t>
      </w:r>
      <w:proofErr w:type="spellStart"/>
      <w:r>
        <w:t>Reort</w:t>
      </w:r>
      <w:proofErr w:type="spellEnd"/>
      <w:r>
        <w:t xml:space="preserve"> CERC-89-9. Vicksburg, MS: U.S. Army Engineer Waterways Experiment Station. </w:t>
      </w:r>
      <w:hyperlink r:id="rId18" w:history="1">
        <w:r w:rsidRPr="005948D1">
          <w:rPr>
            <w:rStyle w:val="Hyperlink"/>
            <w:rFonts w:ascii="Times New Roman" w:hAnsi="Times New Roman"/>
            <w:sz w:val="22"/>
          </w:rPr>
          <w:t>http://hdl.handle.net/11681/12475</w:t>
        </w:r>
      </w:hyperlink>
      <w:r>
        <w:t xml:space="preserve">. </w:t>
      </w:r>
    </w:p>
    <w:p w:rsidR="00B12902" w:rsidRPr="00B95522" w:rsidRDefault="00CF1FCC">
      <w:pPr>
        <w:pStyle w:val="ReferenceText"/>
      </w:pPr>
      <w:proofErr w:type="spellStart"/>
      <w:r w:rsidRPr="00CF1FCC">
        <w:t>Soulsby</w:t>
      </w:r>
      <w:proofErr w:type="spellEnd"/>
      <w:r w:rsidRPr="00CF1FCC">
        <w:t xml:space="preserve">, R. L. 1997. </w:t>
      </w:r>
      <w:r>
        <w:t>“</w:t>
      </w:r>
      <w:r w:rsidRPr="00CF1FCC">
        <w:rPr>
          <w:i/>
        </w:rPr>
        <w:t>Dynamics of Marine Sands</w:t>
      </w:r>
      <w:r>
        <w:rPr>
          <w:i/>
        </w:rPr>
        <w:t>”</w:t>
      </w:r>
      <w:r w:rsidRPr="00CF1FCC">
        <w:t>. London: Thomas Telford</w:t>
      </w:r>
    </w:p>
    <w:sectPr w:rsidR="00B12902" w:rsidRPr="00B95522" w:rsidSect="00CE7668">
      <w:headerReference w:type="even" r:id="rId19"/>
      <w:headerReference w:type="default" r:id="rId20"/>
      <w:footerReference w:type="even" r:id="rId21"/>
      <w:footerReference w:type="default" r:id="rId22"/>
      <w:headerReference w:type="first" r:id="rId23"/>
      <w:footerReference w:type="first" r:id="rId24"/>
      <w:type w:val="continuous"/>
      <w:pgSz w:w="12240" w:h="15840" w:code="1"/>
      <w:pgMar w:top="1440" w:right="1440" w:bottom="1440" w:left="1440" w:header="605" w:footer="720" w:gutter="0"/>
      <w:pgBorders w:display="firstPage" w:offsetFrom="page">
        <w:top w:val="single" w:sz="36" w:space="24" w:color="FF0000"/>
        <w:left w:val="single" w:sz="36" w:space="24" w:color="FF0000"/>
        <w:bottom w:val="single" w:sz="36" w:space="24" w:color="FF0000"/>
        <w:right w:val="single" w:sz="36" w:space="24" w:color="FF0000"/>
      </w:pgBorders>
      <w:cols w:space="720"/>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BA57EB" w15:done="0"/>
  <w15:commentEx w15:paraId="31CB9702" w15:done="0"/>
  <w15:commentEx w15:paraId="6A6CE9E3" w15:done="0"/>
  <w15:commentEx w15:paraId="654A8FEE" w15:done="0"/>
  <w15:commentEx w15:paraId="00EA54BB" w15:done="0"/>
  <w15:commentEx w15:paraId="3C242100" w15:done="0"/>
  <w15:commentEx w15:paraId="7DC7AE91" w15:done="0"/>
  <w15:commentEx w15:paraId="4D4CAFAB" w15:done="0"/>
  <w15:commentEx w15:paraId="4D68D06B" w15:done="0"/>
  <w15:commentEx w15:paraId="5C8A10FF" w15:done="0"/>
  <w15:commentEx w15:paraId="7EA6AEA8"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60D5" w:rsidRDefault="009860D5">
      <w:r>
        <w:separator/>
      </w:r>
    </w:p>
  </w:endnote>
  <w:endnote w:type="continuationSeparator" w:id="0">
    <w:p w:rsidR="009860D5" w:rsidRDefault="009860D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P TypographicSymbols">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Arial Bold">
    <w:altName w:val="Arial"/>
    <w:panose1 w:val="020B0704020202020204"/>
    <w:charset w:val="00"/>
    <w:family w:val="auto"/>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onsolas">
    <w:panose1 w:val="020B0609020204030204"/>
    <w:charset w:val="00"/>
    <w:family w:val="modern"/>
    <w:pitch w:val="fixed"/>
    <w:sig w:usb0="A00002EF" w:usb1="4000204B" w:usb2="00000000" w:usb3="00000000" w:csb0="0000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60D5" w:rsidRDefault="00EE24C1" w:rsidP="00B12E9F">
    <w:pPr>
      <w:pStyle w:val="Footer"/>
    </w:pPr>
    <w:r>
      <w:rPr>
        <w:rStyle w:val="PageNumber"/>
      </w:rPr>
      <w:fldChar w:fldCharType="begin"/>
    </w:r>
    <w:r w:rsidR="009860D5">
      <w:rPr>
        <w:rStyle w:val="PageNumber"/>
      </w:rPr>
      <w:instrText xml:space="preserve">PAGE  </w:instrText>
    </w:r>
    <w:r>
      <w:rPr>
        <w:rStyle w:val="PageNumber"/>
      </w:rPr>
      <w:fldChar w:fldCharType="separate"/>
    </w:r>
    <w:r w:rsidR="009860D5">
      <w:rPr>
        <w:rStyle w:val="PageNumber"/>
        <w:noProof/>
      </w:rPr>
      <w:t>6</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60D5" w:rsidRPr="00200F6E" w:rsidRDefault="00EE24C1" w:rsidP="00200F6E">
    <w:pPr>
      <w:pStyle w:val="Footer"/>
      <w:rPr>
        <w:rStyle w:val="PageNumber"/>
      </w:rPr>
    </w:pPr>
    <w:r>
      <w:rPr>
        <w:rStyle w:val="PageNumber"/>
      </w:rPr>
      <w:fldChar w:fldCharType="begin"/>
    </w:r>
    <w:r w:rsidR="009860D5">
      <w:rPr>
        <w:rStyle w:val="PageNumber"/>
      </w:rPr>
      <w:instrText xml:space="preserve">PAGE  </w:instrText>
    </w:r>
    <w:r>
      <w:rPr>
        <w:rStyle w:val="PageNumber"/>
      </w:rPr>
      <w:fldChar w:fldCharType="separate"/>
    </w:r>
    <w:r w:rsidR="009C15AE">
      <w:rPr>
        <w:rStyle w:val="PageNumber"/>
        <w:noProof/>
      </w:rPr>
      <w:t>6</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60D5" w:rsidRPr="00961722" w:rsidRDefault="009860D5" w:rsidP="00B12E9F">
    <w:pPr>
      <w:pStyle w:val="FooterPage1CHETN"/>
    </w:pPr>
    <w:bookmarkStart w:id="9" w:name="OLE_LINK7"/>
    <w:bookmarkStart w:id="10" w:name="OLE_LINK8"/>
    <w:bookmarkStart w:id="11" w:name="_Hlk331147909"/>
    <w:bookmarkStart w:id="12" w:name="OLE_LINK5"/>
    <w:bookmarkStart w:id="13" w:name="OLE_LINK6"/>
    <w:bookmarkStart w:id="14" w:name="_Hlk331409396"/>
    <w:r>
      <w:t>Approved for public release; distribution is unlimited.  Destroy when no longer needed; do not return to the originator.</w:t>
    </w:r>
    <w:bookmarkEnd w:id="9"/>
    <w:bookmarkEnd w:id="10"/>
    <w:bookmarkEnd w:id="11"/>
    <w:bookmarkEnd w:id="12"/>
    <w:bookmarkEnd w:id="13"/>
    <w:bookmarkEnd w:id="14"/>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60D5" w:rsidRDefault="009860D5">
      <w:r>
        <w:separator/>
      </w:r>
    </w:p>
  </w:footnote>
  <w:footnote w:type="continuationSeparator" w:id="0">
    <w:p w:rsidR="009860D5" w:rsidRDefault="009860D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60D5" w:rsidRDefault="009860D5" w:rsidP="00C93935">
    <w:pPr>
      <w:pStyle w:val="Header-ContentsEven"/>
    </w:pPr>
    <w:r w:rsidRPr="0029294B">
      <w:t>ERDC/CHL CHETN-</w:t>
    </w:r>
    <w:r>
      <w:t>XXX-XX</w:t>
    </w:r>
  </w:p>
  <w:p w:rsidR="009860D5" w:rsidRDefault="009860D5">
    <w:pPr>
      <w:pStyle w:val="Header"/>
    </w:pPr>
    <w:r>
      <w:t>September 2013</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60D5" w:rsidRPr="00B865EC" w:rsidRDefault="009860D5" w:rsidP="005E139E">
    <w:pPr>
      <w:pStyle w:val="Header"/>
    </w:pPr>
    <w:r w:rsidRPr="001555BE">
      <w:t>ERDC/CHL CHETN-</w:t>
    </w:r>
    <w:r>
      <w:t>XXX</w:t>
    </w:r>
    <w:r w:rsidRPr="001555BE">
      <w:t>-</w:t>
    </w:r>
    <w:r>
      <w:t>XX</w:t>
    </w:r>
  </w:p>
  <w:p w:rsidR="009860D5" w:rsidRDefault="009860D5" w:rsidP="005E139E">
    <w:pPr>
      <w:pStyle w:val="Header"/>
      <w:tabs>
        <w:tab w:val="clear" w:pos="4320"/>
        <w:tab w:val="clear" w:pos="8640"/>
        <w:tab w:val="right" w:pos="7920"/>
      </w:tabs>
    </w:pPr>
    <w:r>
      <w:t>April 2018</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60D5" w:rsidRPr="00B865EC" w:rsidRDefault="009860D5" w:rsidP="00B865EC">
    <w:pPr>
      <w:pStyle w:val="Header"/>
    </w:pPr>
    <w:r w:rsidRPr="001555BE">
      <w:t>ERDC/CHL CHETN-X</w:t>
    </w:r>
    <w:r>
      <w:t>IV</w:t>
    </w:r>
    <w:r w:rsidRPr="001555BE">
      <w:t>-</w:t>
    </w:r>
    <w:r>
      <w:t>XX</w:t>
    </w:r>
  </w:p>
  <w:p w:rsidR="009860D5" w:rsidRDefault="009860D5" w:rsidP="009A4E26">
    <w:pPr>
      <w:pStyle w:val="Header"/>
      <w:tabs>
        <w:tab w:val="clear" w:pos="4320"/>
        <w:tab w:val="clear" w:pos="8640"/>
        <w:tab w:val="right" w:pos="7920"/>
      </w:tabs>
    </w:pPr>
    <w:r>
      <w:t>September</w:t>
    </w:r>
    <w:r w:rsidRPr="00B865EC">
      <w:t xml:space="preserve"> 20</w:t>
    </w:r>
    <w:r>
      <w:t>13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E069E7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96CFBC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A508EA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29091C4"/>
    <w:lvl w:ilvl="0">
      <w:start w:val="1"/>
      <w:numFmt w:val="decimal"/>
      <w:pStyle w:val="ListNumber2"/>
      <w:lvlText w:val="%1."/>
      <w:lvlJc w:val="left"/>
      <w:pPr>
        <w:tabs>
          <w:tab w:val="num" w:pos="720"/>
        </w:tabs>
        <w:ind w:left="720" w:hanging="360"/>
      </w:pPr>
    </w:lvl>
  </w:abstractNum>
  <w:abstractNum w:abstractNumId="4">
    <w:nsid w:val="FFFFFF80"/>
    <w:multiLevelType w:val="singleLevel"/>
    <w:tmpl w:val="E15E848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EE0AF0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E986513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016021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06981F19"/>
    <w:multiLevelType w:val="hybridMultilevel"/>
    <w:tmpl w:val="91ECA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D797A9D"/>
    <w:multiLevelType w:val="hybridMultilevel"/>
    <w:tmpl w:val="6BE0C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F36874"/>
    <w:multiLevelType w:val="hybridMultilevel"/>
    <w:tmpl w:val="E1F86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C057F2"/>
    <w:multiLevelType w:val="multilevel"/>
    <w:tmpl w:val="AEE2990C"/>
    <w:styleLink w:val="ListBulletERDC"/>
    <w:lvl w:ilvl="0">
      <w:start w:val="1"/>
      <w:numFmt w:val="bullet"/>
      <w:pStyle w:val="ListBullet"/>
      <w:lvlText w:val=""/>
      <w:lvlJc w:val="left"/>
      <w:pPr>
        <w:tabs>
          <w:tab w:val="num" w:pos="360"/>
        </w:tabs>
        <w:ind w:left="720" w:hanging="360"/>
      </w:pPr>
      <w:rPr>
        <w:rFonts w:ascii="Symbol" w:hAnsi="Symbol" w:hint="default"/>
      </w:rPr>
    </w:lvl>
    <w:lvl w:ilvl="1">
      <w:start w:val="1"/>
      <w:numFmt w:val="bullet"/>
      <w:lvlText w:val="P"/>
      <w:lvlJc w:val="left"/>
      <w:pPr>
        <w:tabs>
          <w:tab w:val="num" w:pos="720"/>
        </w:tabs>
        <w:ind w:left="1080" w:hanging="360"/>
      </w:pPr>
      <w:rPr>
        <w:rFonts w:ascii="WP TypographicSymbols" w:hAnsi="WP TypographicSymbols" w:hint="default"/>
        <w:b w:val="0"/>
        <w:i w:val="0"/>
        <w:sz w:val="24"/>
      </w:rPr>
    </w:lvl>
    <w:lvl w:ilvl="2">
      <w:start w:val="1"/>
      <w:numFmt w:val="bullet"/>
      <w:lvlText w:val=""/>
      <w:lvlJc w:val="left"/>
      <w:pPr>
        <w:tabs>
          <w:tab w:val="num" w:pos="1080"/>
        </w:tabs>
        <w:ind w:left="1440" w:hanging="360"/>
      </w:pPr>
      <w:rPr>
        <w:rFonts w:ascii="Wingdings 3" w:hAnsi="Wingdings 3" w:hint="default"/>
        <w:b w:val="0"/>
        <w:i w:val="0"/>
      </w:rPr>
    </w:lvl>
    <w:lvl w:ilvl="3">
      <w:start w:val="1"/>
      <w:numFmt w:val="none"/>
      <w:lvlText w:val="~"/>
      <w:lvlJc w:val="left"/>
      <w:pPr>
        <w:tabs>
          <w:tab w:val="num" w:pos="1440"/>
        </w:tabs>
        <w:ind w:left="1440" w:hanging="360"/>
      </w:pPr>
      <w:rPr>
        <w:rFonts w:hint="default"/>
      </w:rPr>
    </w:lvl>
    <w:lvl w:ilvl="4">
      <w:start w:val="1"/>
      <w:numFmt w:val="bullet"/>
      <w:suff w:val="space"/>
      <w:lvlText w:val="-"/>
      <w:lvlJc w:val="left"/>
      <w:pPr>
        <w:ind w:left="1800" w:hanging="360"/>
      </w:pPr>
      <w:rPr>
        <w:rFonts w:ascii="Times New Roman" w:hAnsi="Times New Roman" w:cs="Times New Roman" w:hint="default"/>
      </w:rPr>
    </w:lvl>
    <w:lvl w:ilvl="5">
      <w:start w:val="1"/>
      <w:numFmt w:val="decimal"/>
      <w:suff w:val="space"/>
      <w:lvlText w:val="%6"/>
      <w:lvlJc w:val="left"/>
      <w:pPr>
        <w:ind w:left="0" w:firstLine="0"/>
      </w:pPr>
      <w:rPr>
        <w:rFonts w:hint="default"/>
      </w:rPr>
    </w:lvl>
    <w:lvl w:ilvl="6">
      <w:start w:val="1"/>
      <w:numFmt w:val="decimal"/>
      <w:lvlText w:val="%7"/>
      <w:lvlJc w:val="left"/>
      <w:pPr>
        <w:tabs>
          <w:tab w:val="num" w:pos="360"/>
        </w:tabs>
        <w:ind w:left="0" w:firstLine="0"/>
      </w:pPr>
      <w:rPr>
        <w:rFonts w:hint="default"/>
      </w:rPr>
    </w:lvl>
    <w:lvl w:ilvl="7">
      <w:start w:val="1"/>
      <w:numFmt w:val="decimal"/>
      <w:lvlText w:val="%8"/>
      <w:lvlJc w:val="left"/>
      <w:pPr>
        <w:tabs>
          <w:tab w:val="num" w:pos="360"/>
        </w:tabs>
        <w:ind w:left="0" w:firstLine="0"/>
      </w:pPr>
      <w:rPr>
        <w:rFonts w:hint="default"/>
      </w:rPr>
    </w:lvl>
    <w:lvl w:ilvl="8">
      <w:start w:val="1"/>
      <w:numFmt w:val="decimal"/>
      <w:lvlText w:val="%9"/>
      <w:lvlJc w:val="left"/>
      <w:pPr>
        <w:tabs>
          <w:tab w:val="num" w:pos="360"/>
        </w:tabs>
        <w:ind w:left="0" w:firstLine="0"/>
      </w:pPr>
      <w:rPr>
        <w:rFonts w:hint="default"/>
      </w:rPr>
    </w:lvl>
  </w:abstractNum>
  <w:abstractNum w:abstractNumId="12">
    <w:nsid w:val="1B552F71"/>
    <w:multiLevelType w:val="hybridMultilevel"/>
    <w:tmpl w:val="995CC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E20C8E"/>
    <w:multiLevelType w:val="hybridMultilevel"/>
    <w:tmpl w:val="92A43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6595A13"/>
    <w:multiLevelType w:val="hybridMultilevel"/>
    <w:tmpl w:val="A594B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522648"/>
    <w:multiLevelType w:val="hybridMultilevel"/>
    <w:tmpl w:val="A594B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A13952"/>
    <w:multiLevelType w:val="hybridMultilevel"/>
    <w:tmpl w:val="74B26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D53654"/>
    <w:multiLevelType w:val="hybridMultilevel"/>
    <w:tmpl w:val="33DCE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A3F3249"/>
    <w:multiLevelType w:val="hybridMultilevel"/>
    <w:tmpl w:val="AA2E2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BAE3F3D"/>
    <w:multiLevelType w:val="hybridMultilevel"/>
    <w:tmpl w:val="AAF8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F256A4"/>
    <w:multiLevelType w:val="multilevel"/>
    <w:tmpl w:val="2474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680799"/>
    <w:multiLevelType w:val="multilevel"/>
    <w:tmpl w:val="69DCAFD6"/>
    <w:styleLink w:val="ListNumberERDC"/>
    <w:lvl w:ilvl="0">
      <w:start w:val="1"/>
      <w:numFmt w:val="decimal"/>
      <w:lvlRestart w:val="0"/>
      <w:lvlText w:val="%1."/>
      <w:lvlJc w:val="left"/>
      <w:pPr>
        <w:tabs>
          <w:tab w:val="num" w:pos="360"/>
        </w:tabs>
        <w:ind w:left="360" w:hanging="360"/>
      </w:pPr>
      <w:rPr>
        <w:rFonts w:ascii="Times New Roman" w:hAnsi="Times New Roman" w:hint="default"/>
        <w:b w:val="0"/>
        <w:i w:val="0"/>
        <w:color w:val="auto"/>
        <w:sz w:val="24"/>
        <w:szCs w:val="24"/>
      </w:rPr>
    </w:lvl>
    <w:lvl w:ilvl="1">
      <w:start w:val="1"/>
      <w:numFmt w:val="lowerLetter"/>
      <w:lvlText w:val="%2."/>
      <w:lvlJc w:val="left"/>
      <w:pPr>
        <w:tabs>
          <w:tab w:val="num" w:pos="720"/>
        </w:tabs>
        <w:ind w:left="720" w:hanging="360"/>
      </w:pPr>
      <w:rPr>
        <w:rFonts w:ascii="Georgia" w:hAnsi="Georgia" w:hint="default"/>
        <w:b w:val="0"/>
        <w:i w:val="0"/>
        <w:sz w:val="24"/>
        <w:szCs w:val="24"/>
      </w:rPr>
    </w:lvl>
    <w:lvl w:ilvl="2">
      <w:start w:val="1"/>
      <w:numFmt w:val="decimal"/>
      <w:lvlText w:val="(%3)"/>
      <w:lvlJc w:val="left"/>
      <w:pPr>
        <w:tabs>
          <w:tab w:val="num" w:pos="1080"/>
        </w:tabs>
        <w:ind w:left="1080" w:hanging="360"/>
      </w:pPr>
      <w:rPr>
        <w:rFonts w:ascii="Georgia" w:hAnsi="Georgia" w:cs="Times New Roman" w:hint="default"/>
        <w:b w:val="0"/>
        <w:i w:val="0"/>
        <w:sz w:val="24"/>
        <w:szCs w:val="24"/>
      </w:rPr>
    </w:lvl>
    <w:lvl w:ilvl="3">
      <w:start w:val="1"/>
      <w:numFmt w:val="lowerLetter"/>
      <w:lvlText w:val="(%4)"/>
      <w:lvlJc w:val="left"/>
      <w:pPr>
        <w:tabs>
          <w:tab w:val="num" w:pos="1440"/>
        </w:tabs>
        <w:ind w:left="1440" w:hanging="360"/>
      </w:pPr>
      <w:rPr>
        <w:rFonts w:ascii="Georgia" w:hAnsi="Georgia" w:hint="default"/>
        <w:b w:val="0"/>
        <w:i w:val="0"/>
        <w:sz w:val="24"/>
        <w:szCs w:val="24"/>
      </w:rPr>
    </w:lvl>
    <w:lvl w:ilvl="4">
      <w:start w:val="1"/>
      <w:numFmt w:val="lowerRoman"/>
      <w:lvlText w:val="%5."/>
      <w:lvlJc w:val="left"/>
      <w:pPr>
        <w:tabs>
          <w:tab w:val="num" w:pos="1800"/>
        </w:tabs>
        <w:ind w:left="1800" w:hanging="360"/>
      </w:pPr>
      <w:rPr>
        <w:rFonts w:ascii="Century Schoolbook" w:hAnsi="Century Schoolbook" w:hint="default"/>
        <w:b w:val="0"/>
        <w:i w:val="0"/>
        <w:sz w:val="22"/>
      </w:rPr>
    </w:lvl>
    <w:lvl w:ilvl="5">
      <w:start w:val="1"/>
      <w:numFmt w:val="lowerRoman"/>
      <w:lvlText w:val="(%6)"/>
      <w:lvlJc w:val="left"/>
      <w:pPr>
        <w:tabs>
          <w:tab w:val="num" w:pos="2160"/>
        </w:tabs>
        <w:ind w:left="2160" w:hanging="360"/>
      </w:pPr>
      <w:rPr>
        <w:rFonts w:ascii="Century Schoolbook" w:hAnsi="Century Schoolbook" w:hint="default"/>
        <w:b w:val="0"/>
        <w:sz w:val="22"/>
      </w:rPr>
    </w:lvl>
    <w:lvl w:ilvl="6">
      <w:start w:val="1"/>
      <w:numFmt w:val="decimal"/>
      <w:lvlText w:val="%7)"/>
      <w:lvlJc w:val="left"/>
      <w:pPr>
        <w:tabs>
          <w:tab w:val="num" w:pos="2520"/>
        </w:tabs>
        <w:ind w:left="2520" w:hanging="360"/>
      </w:pPr>
      <w:rPr>
        <w:rFonts w:ascii="Century Schoolbook" w:hAnsi="Century Schoolbook" w:hint="default"/>
        <w:b w:val="0"/>
        <w:sz w:val="22"/>
      </w:rPr>
    </w:lvl>
    <w:lvl w:ilvl="7">
      <w:start w:val="1"/>
      <w:numFmt w:val="lowerLetter"/>
      <w:lvlText w:val="%8)"/>
      <w:lvlJc w:val="left"/>
      <w:pPr>
        <w:tabs>
          <w:tab w:val="num" w:pos="2880"/>
        </w:tabs>
        <w:ind w:left="2880" w:hanging="360"/>
      </w:pPr>
      <w:rPr>
        <w:rFonts w:ascii="Century Schoolbook" w:hAnsi="Century Schoolbook" w:hint="default"/>
        <w:b w:val="0"/>
        <w:sz w:val="22"/>
      </w:rPr>
    </w:lvl>
    <w:lvl w:ilvl="8">
      <w:start w:val="1"/>
      <w:numFmt w:val="lowerRoman"/>
      <w:lvlText w:val="%9)"/>
      <w:lvlJc w:val="left"/>
      <w:pPr>
        <w:tabs>
          <w:tab w:val="num" w:pos="3240"/>
        </w:tabs>
        <w:ind w:left="3240" w:hanging="360"/>
      </w:pPr>
      <w:rPr>
        <w:rFonts w:ascii="Century Schoolbook" w:hAnsi="Century Schoolbook" w:hint="default"/>
        <w:b w:val="0"/>
        <w:sz w:val="22"/>
      </w:rPr>
    </w:lvl>
  </w:abstractNum>
  <w:abstractNum w:abstractNumId="22">
    <w:nsid w:val="4B9C6F05"/>
    <w:multiLevelType w:val="hybridMultilevel"/>
    <w:tmpl w:val="B5225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EC317E"/>
    <w:multiLevelType w:val="hybridMultilevel"/>
    <w:tmpl w:val="D36A3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F372CE"/>
    <w:multiLevelType w:val="hybridMultilevel"/>
    <w:tmpl w:val="569C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8825A2"/>
    <w:multiLevelType w:val="hybridMultilevel"/>
    <w:tmpl w:val="F3F0C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C349DB"/>
    <w:multiLevelType w:val="multilevel"/>
    <w:tmpl w:val="536C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420F6B"/>
    <w:multiLevelType w:val="hybridMultilevel"/>
    <w:tmpl w:val="4E101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CD6EFE"/>
    <w:multiLevelType w:val="hybridMultilevel"/>
    <w:tmpl w:val="96526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4D44927"/>
    <w:multiLevelType w:val="multilevel"/>
    <w:tmpl w:val="8F3ED11C"/>
    <w:lvl w:ilvl="0">
      <w:start w:val="1"/>
      <w:numFmt w:val="decimal"/>
      <w:lvlRestart w:val="0"/>
      <w:pStyle w:val="ListNumber"/>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080"/>
        </w:tabs>
        <w:ind w:left="1080" w:hanging="360"/>
      </w:pPr>
      <w:rPr>
        <w:rFonts w:ascii="Times New Roman" w:hAnsi="Times New Roman" w:hint="default"/>
        <w:b w:val="0"/>
        <w:i w:val="0"/>
        <w:sz w:val="24"/>
        <w:szCs w:val="24"/>
      </w:rPr>
    </w:lvl>
    <w:lvl w:ilvl="2">
      <w:start w:val="1"/>
      <w:numFmt w:val="decimal"/>
      <w:lvlText w:val="(%3)"/>
      <w:lvlJc w:val="left"/>
      <w:pPr>
        <w:tabs>
          <w:tab w:val="num" w:pos="1440"/>
        </w:tabs>
        <w:ind w:left="1440" w:hanging="360"/>
      </w:pPr>
      <w:rPr>
        <w:rFonts w:ascii="Times New Roman" w:hAnsi="Times New Roman" w:cs="Times New Roman" w:hint="default"/>
        <w:b w:val="0"/>
        <w:i w:val="0"/>
        <w:sz w:val="24"/>
        <w:szCs w:val="24"/>
      </w:rPr>
    </w:lvl>
    <w:lvl w:ilvl="3">
      <w:start w:val="1"/>
      <w:numFmt w:val="lowerLetter"/>
      <w:lvlText w:val="(%4)"/>
      <w:lvlJc w:val="left"/>
      <w:pPr>
        <w:tabs>
          <w:tab w:val="num" w:pos="1800"/>
        </w:tabs>
        <w:ind w:left="1800" w:hanging="360"/>
      </w:pPr>
      <w:rPr>
        <w:rFonts w:ascii="Times New Roman" w:hAnsi="Times New Roman" w:hint="default"/>
        <w:b w:val="0"/>
        <w:i w:val="0"/>
        <w:sz w:val="24"/>
        <w:szCs w:val="24"/>
      </w:rPr>
    </w:lvl>
    <w:lvl w:ilvl="4">
      <w:start w:val="1"/>
      <w:numFmt w:val="lowerRoman"/>
      <w:lvlText w:val="%5."/>
      <w:lvlJc w:val="left"/>
      <w:pPr>
        <w:tabs>
          <w:tab w:val="num" w:pos="2160"/>
        </w:tabs>
        <w:ind w:left="2160" w:hanging="360"/>
      </w:pPr>
      <w:rPr>
        <w:rFonts w:ascii="Times New Roman" w:hAnsi="Times New Roman" w:hint="default"/>
        <w:b w:val="0"/>
        <w:i w:val="0"/>
        <w:sz w:val="22"/>
      </w:rPr>
    </w:lvl>
    <w:lvl w:ilvl="5">
      <w:start w:val="1"/>
      <w:numFmt w:val="lowerRoman"/>
      <w:lvlText w:val="(%6)"/>
      <w:lvlJc w:val="left"/>
      <w:pPr>
        <w:tabs>
          <w:tab w:val="num" w:pos="2520"/>
        </w:tabs>
        <w:ind w:left="2520" w:hanging="360"/>
      </w:pPr>
      <w:rPr>
        <w:rFonts w:ascii="Times New Roman" w:hAnsi="Times New Roman" w:hint="default"/>
        <w:b w:val="0"/>
        <w:sz w:val="22"/>
      </w:rPr>
    </w:lvl>
    <w:lvl w:ilvl="6">
      <w:start w:val="1"/>
      <w:numFmt w:val="decimal"/>
      <w:lvlText w:val="%7)"/>
      <w:lvlJc w:val="left"/>
      <w:pPr>
        <w:tabs>
          <w:tab w:val="num" w:pos="2880"/>
        </w:tabs>
        <w:ind w:left="2880" w:hanging="360"/>
      </w:pPr>
      <w:rPr>
        <w:rFonts w:ascii="Times New Roman" w:hAnsi="Times New Roman" w:hint="default"/>
        <w:b w:val="0"/>
        <w:sz w:val="22"/>
      </w:rPr>
    </w:lvl>
    <w:lvl w:ilvl="7">
      <w:start w:val="1"/>
      <w:numFmt w:val="lowerLetter"/>
      <w:lvlText w:val="%8)"/>
      <w:lvlJc w:val="left"/>
      <w:pPr>
        <w:tabs>
          <w:tab w:val="num" w:pos="3240"/>
        </w:tabs>
        <w:ind w:left="3240" w:hanging="360"/>
      </w:pPr>
      <w:rPr>
        <w:rFonts w:ascii="Times New Roman" w:hAnsi="Times New Roman" w:hint="default"/>
        <w:b w:val="0"/>
        <w:sz w:val="22"/>
      </w:rPr>
    </w:lvl>
    <w:lvl w:ilvl="8">
      <w:start w:val="1"/>
      <w:numFmt w:val="lowerRoman"/>
      <w:lvlText w:val="%9)"/>
      <w:lvlJc w:val="left"/>
      <w:pPr>
        <w:tabs>
          <w:tab w:val="num" w:pos="3600"/>
        </w:tabs>
        <w:ind w:left="3600" w:hanging="360"/>
      </w:pPr>
      <w:rPr>
        <w:rFonts w:ascii="Times New Roman" w:hAnsi="Times New Roman" w:hint="default"/>
        <w:b w:val="0"/>
        <w:sz w:val="22"/>
      </w:rPr>
    </w:lvl>
  </w:abstractNum>
  <w:abstractNum w:abstractNumId="30">
    <w:nsid w:val="7A032195"/>
    <w:multiLevelType w:val="hybridMultilevel"/>
    <w:tmpl w:val="31482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6"/>
  </w:num>
  <w:num w:numId="4">
    <w:abstractNumId w:val="5"/>
  </w:num>
  <w:num w:numId="5">
    <w:abstractNumId w:val="4"/>
  </w:num>
  <w:num w:numId="6">
    <w:abstractNumId w:val="11"/>
  </w:num>
  <w:num w:numId="7">
    <w:abstractNumId w:val="29"/>
  </w:num>
  <w:num w:numId="8">
    <w:abstractNumId w:val="3"/>
  </w:num>
  <w:num w:numId="9">
    <w:abstractNumId w:val="2"/>
  </w:num>
  <w:num w:numId="10">
    <w:abstractNumId w:val="1"/>
  </w:num>
  <w:num w:numId="11">
    <w:abstractNumId w:val="0"/>
  </w:num>
  <w:num w:numId="12">
    <w:abstractNumId w:val="21"/>
  </w:num>
  <w:num w:numId="13">
    <w:abstractNumId w:val="13"/>
  </w:num>
  <w:num w:numId="14">
    <w:abstractNumId w:val="17"/>
  </w:num>
  <w:num w:numId="15">
    <w:abstractNumId w:val="23"/>
  </w:num>
  <w:num w:numId="1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28"/>
  </w:num>
  <w:num w:numId="21">
    <w:abstractNumId w:val="24"/>
  </w:num>
  <w:num w:numId="22">
    <w:abstractNumId w:val="12"/>
  </w:num>
  <w:num w:numId="23">
    <w:abstractNumId w:val="25"/>
  </w:num>
  <w:num w:numId="24">
    <w:abstractNumId w:val="20"/>
  </w:num>
  <w:num w:numId="25">
    <w:abstractNumId w:val="26"/>
  </w:num>
  <w:num w:numId="26">
    <w:abstractNumId w:val="14"/>
  </w:num>
  <w:num w:numId="27">
    <w:abstractNumId w:val="15"/>
  </w:num>
  <w:num w:numId="28">
    <w:abstractNumId w:val="8"/>
  </w:num>
  <w:num w:numId="29">
    <w:abstractNumId w:val="19"/>
  </w:num>
  <w:num w:numId="30">
    <w:abstractNumId w:val="30"/>
  </w:num>
  <w:num w:numId="31">
    <w:abstractNumId w:val="9"/>
  </w:num>
  <w:num w:numId="32">
    <w:abstractNumId w:val="27"/>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zegorzewski, Alison S CIV USARMY CESAW (US)">
    <w15:presenceInfo w15:providerId="AD" w15:userId="S-1-5-21-1103947935-1564311762-4291692087-15525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grammar="clean"/>
  <w:attachedTemplate r:id="rId1"/>
  <w:stylePaneFormatFilter w:val="3F01"/>
  <w:trackRevisions/>
  <w:defaultTabStop w:val="360"/>
  <w:drawingGridHorizontalSpacing w:val="120"/>
  <w:displayHorizontalDrawingGridEvery w:val="0"/>
  <w:displayVerticalDrawingGridEvery w:val="0"/>
  <w:noPunctuationKerning/>
  <w:characterSpacingControl w:val="doNotCompress"/>
  <w:hdrShapeDefaults>
    <o:shapedefaults v:ext="edit" spidmax="6145" fill="f" fillcolor="white">
      <v:fill color="white" on="f"/>
      <v:stroke endarrow="block"/>
      <o:colormru v:ext="edit" colors="#3cc,#6cf,#9bcbf7"/>
    </o:shapedefaults>
  </w:hdrShapeDefaults>
  <w:footnotePr>
    <w:footnote w:id="-1"/>
    <w:footnote w:id="0"/>
  </w:footnotePr>
  <w:endnotePr>
    <w:endnote w:id="-1"/>
    <w:endnote w:id="0"/>
  </w:endnotePr>
  <w:compat/>
  <w:rsids>
    <w:rsidRoot w:val="00C77C78"/>
    <w:rsid w:val="00000526"/>
    <w:rsid w:val="00001F91"/>
    <w:rsid w:val="00002F54"/>
    <w:rsid w:val="0000312F"/>
    <w:rsid w:val="00003137"/>
    <w:rsid w:val="00004C29"/>
    <w:rsid w:val="00007FB5"/>
    <w:rsid w:val="000107A7"/>
    <w:rsid w:val="00010E7D"/>
    <w:rsid w:val="00011249"/>
    <w:rsid w:val="00011940"/>
    <w:rsid w:val="00011ACC"/>
    <w:rsid w:val="000124A5"/>
    <w:rsid w:val="00015670"/>
    <w:rsid w:val="0001590E"/>
    <w:rsid w:val="00021A1C"/>
    <w:rsid w:val="00022D6B"/>
    <w:rsid w:val="00022EBB"/>
    <w:rsid w:val="000245C0"/>
    <w:rsid w:val="00024E6C"/>
    <w:rsid w:val="00026155"/>
    <w:rsid w:val="00027EDD"/>
    <w:rsid w:val="000308A6"/>
    <w:rsid w:val="00030BAD"/>
    <w:rsid w:val="00030D07"/>
    <w:rsid w:val="00031A3A"/>
    <w:rsid w:val="0003306A"/>
    <w:rsid w:val="000337C7"/>
    <w:rsid w:val="00034116"/>
    <w:rsid w:val="00037113"/>
    <w:rsid w:val="00037EFE"/>
    <w:rsid w:val="0004225C"/>
    <w:rsid w:val="00042378"/>
    <w:rsid w:val="000436E4"/>
    <w:rsid w:val="0004489F"/>
    <w:rsid w:val="00045741"/>
    <w:rsid w:val="00047173"/>
    <w:rsid w:val="000509CB"/>
    <w:rsid w:val="00051445"/>
    <w:rsid w:val="00051FBB"/>
    <w:rsid w:val="000521AD"/>
    <w:rsid w:val="00053425"/>
    <w:rsid w:val="0005448E"/>
    <w:rsid w:val="00054829"/>
    <w:rsid w:val="0005748D"/>
    <w:rsid w:val="00060C8B"/>
    <w:rsid w:val="00061D61"/>
    <w:rsid w:val="00061E21"/>
    <w:rsid w:val="0006342E"/>
    <w:rsid w:val="00063596"/>
    <w:rsid w:val="000652AC"/>
    <w:rsid w:val="00065DCC"/>
    <w:rsid w:val="00065F82"/>
    <w:rsid w:val="000666BA"/>
    <w:rsid w:val="00067358"/>
    <w:rsid w:val="00067474"/>
    <w:rsid w:val="0006761C"/>
    <w:rsid w:val="00067F61"/>
    <w:rsid w:val="00067FB6"/>
    <w:rsid w:val="00067FCD"/>
    <w:rsid w:val="00070041"/>
    <w:rsid w:val="00070272"/>
    <w:rsid w:val="000703F4"/>
    <w:rsid w:val="00070DAF"/>
    <w:rsid w:val="00071CB5"/>
    <w:rsid w:val="00073308"/>
    <w:rsid w:val="00074938"/>
    <w:rsid w:val="00074DBC"/>
    <w:rsid w:val="00075EEA"/>
    <w:rsid w:val="00076E12"/>
    <w:rsid w:val="0007732F"/>
    <w:rsid w:val="0007749D"/>
    <w:rsid w:val="00077547"/>
    <w:rsid w:val="000775F1"/>
    <w:rsid w:val="00077A78"/>
    <w:rsid w:val="00080043"/>
    <w:rsid w:val="0008094B"/>
    <w:rsid w:val="00080F60"/>
    <w:rsid w:val="00081170"/>
    <w:rsid w:val="00081964"/>
    <w:rsid w:val="000819E3"/>
    <w:rsid w:val="000819F2"/>
    <w:rsid w:val="00081AA5"/>
    <w:rsid w:val="00081D79"/>
    <w:rsid w:val="00082081"/>
    <w:rsid w:val="00082240"/>
    <w:rsid w:val="0008383E"/>
    <w:rsid w:val="000841EF"/>
    <w:rsid w:val="000843C4"/>
    <w:rsid w:val="000863E3"/>
    <w:rsid w:val="00090B94"/>
    <w:rsid w:val="00091674"/>
    <w:rsid w:val="00092353"/>
    <w:rsid w:val="00092FC4"/>
    <w:rsid w:val="00093445"/>
    <w:rsid w:val="00093773"/>
    <w:rsid w:val="0009379A"/>
    <w:rsid w:val="00093A8B"/>
    <w:rsid w:val="00094521"/>
    <w:rsid w:val="00094B68"/>
    <w:rsid w:val="00095F47"/>
    <w:rsid w:val="00096B59"/>
    <w:rsid w:val="00096FC0"/>
    <w:rsid w:val="000975AE"/>
    <w:rsid w:val="00097A40"/>
    <w:rsid w:val="000A05CC"/>
    <w:rsid w:val="000A09BF"/>
    <w:rsid w:val="000A1953"/>
    <w:rsid w:val="000A1EF3"/>
    <w:rsid w:val="000A28A7"/>
    <w:rsid w:val="000A2F92"/>
    <w:rsid w:val="000A43AF"/>
    <w:rsid w:val="000A4E70"/>
    <w:rsid w:val="000A6943"/>
    <w:rsid w:val="000A7A9E"/>
    <w:rsid w:val="000B0706"/>
    <w:rsid w:val="000B0E9F"/>
    <w:rsid w:val="000B0F39"/>
    <w:rsid w:val="000B12D6"/>
    <w:rsid w:val="000B2A61"/>
    <w:rsid w:val="000B2B62"/>
    <w:rsid w:val="000B331B"/>
    <w:rsid w:val="000B38A9"/>
    <w:rsid w:val="000B3D7A"/>
    <w:rsid w:val="000B4CC0"/>
    <w:rsid w:val="000B5541"/>
    <w:rsid w:val="000B5C11"/>
    <w:rsid w:val="000B6861"/>
    <w:rsid w:val="000B6956"/>
    <w:rsid w:val="000B6B69"/>
    <w:rsid w:val="000C066D"/>
    <w:rsid w:val="000C25F4"/>
    <w:rsid w:val="000C2B09"/>
    <w:rsid w:val="000C54CE"/>
    <w:rsid w:val="000C58FC"/>
    <w:rsid w:val="000C64D1"/>
    <w:rsid w:val="000C6956"/>
    <w:rsid w:val="000C7312"/>
    <w:rsid w:val="000C7757"/>
    <w:rsid w:val="000C7B73"/>
    <w:rsid w:val="000D0534"/>
    <w:rsid w:val="000D10C5"/>
    <w:rsid w:val="000D1266"/>
    <w:rsid w:val="000D1839"/>
    <w:rsid w:val="000D2725"/>
    <w:rsid w:val="000D3290"/>
    <w:rsid w:val="000D4E35"/>
    <w:rsid w:val="000D7E80"/>
    <w:rsid w:val="000E0025"/>
    <w:rsid w:val="000E1196"/>
    <w:rsid w:val="000E1CDB"/>
    <w:rsid w:val="000E3292"/>
    <w:rsid w:val="000E4260"/>
    <w:rsid w:val="000E4758"/>
    <w:rsid w:val="000E7FE8"/>
    <w:rsid w:val="000F0205"/>
    <w:rsid w:val="000F06EB"/>
    <w:rsid w:val="000F0FB5"/>
    <w:rsid w:val="000F1029"/>
    <w:rsid w:val="000F142E"/>
    <w:rsid w:val="000F197A"/>
    <w:rsid w:val="000F1C46"/>
    <w:rsid w:val="000F2559"/>
    <w:rsid w:val="000F2694"/>
    <w:rsid w:val="000F365C"/>
    <w:rsid w:val="000F48D8"/>
    <w:rsid w:val="000F4986"/>
    <w:rsid w:val="000F5204"/>
    <w:rsid w:val="000F59CF"/>
    <w:rsid w:val="00101C1D"/>
    <w:rsid w:val="001022E0"/>
    <w:rsid w:val="00103B08"/>
    <w:rsid w:val="00103CF4"/>
    <w:rsid w:val="00104122"/>
    <w:rsid w:val="001042F8"/>
    <w:rsid w:val="0010779C"/>
    <w:rsid w:val="00107C43"/>
    <w:rsid w:val="00107DF8"/>
    <w:rsid w:val="00107EEA"/>
    <w:rsid w:val="00112135"/>
    <w:rsid w:val="00112867"/>
    <w:rsid w:val="00112BBD"/>
    <w:rsid w:val="00113DE8"/>
    <w:rsid w:val="00113F96"/>
    <w:rsid w:val="00114AAA"/>
    <w:rsid w:val="00115469"/>
    <w:rsid w:val="001158AA"/>
    <w:rsid w:val="00115BA7"/>
    <w:rsid w:val="001168E6"/>
    <w:rsid w:val="00116D80"/>
    <w:rsid w:val="001173AA"/>
    <w:rsid w:val="001179FB"/>
    <w:rsid w:val="001203FB"/>
    <w:rsid w:val="00120D3B"/>
    <w:rsid w:val="00121850"/>
    <w:rsid w:val="001258BD"/>
    <w:rsid w:val="00125C57"/>
    <w:rsid w:val="0012666C"/>
    <w:rsid w:val="001274CD"/>
    <w:rsid w:val="00127E81"/>
    <w:rsid w:val="00130044"/>
    <w:rsid w:val="0013257A"/>
    <w:rsid w:val="00132683"/>
    <w:rsid w:val="00132ACA"/>
    <w:rsid w:val="0013524C"/>
    <w:rsid w:val="00136075"/>
    <w:rsid w:val="00136471"/>
    <w:rsid w:val="001373D8"/>
    <w:rsid w:val="00140936"/>
    <w:rsid w:val="001414AA"/>
    <w:rsid w:val="00142593"/>
    <w:rsid w:val="00142742"/>
    <w:rsid w:val="00142D7E"/>
    <w:rsid w:val="001436BC"/>
    <w:rsid w:val="00143A49"/>
    <w:rsid w:val="001440AE"/>
    <w:rsid w:val="0014499F"/>
    <w:rsid w:val="00144A6C"/>
    <w:rsid w:val="0014768E"/>
    <w:rsid w:val="001508BD"/>
    <w:rsid w:val="00150CEA"/>
    <w:rsid w:val="001517F3"/>
    <w:rsid w:val="0015220C"/>
    <w:rsid w:val="00154099"/>
    <w:rsid w:val="0015462B"/>
    <w:rsid w:val="00154C13"/>
    <w:rsid w:val="001555BE"/>
    <w:rsid w:val="00155B88"/>
    <w:rsid w:val="001567FF"/>
    <w:rsid w:val="00157532"/>
    <w:rsid w:val="0015776A"/>
    <w:rsid w:val="00157CCC"/>
    <w:rsid w:val="00161413"/>
    <w:rsid w:val="00161A75"/>
    <w:rsid w:val="00161D59"/>
    <w:rsid w:val="00162DC5"/>
    <w:rsid w:val="00163E6A"/>
    <w:rsid w:val="00166525"/>
    <w:rsid w:val="001666D1"/>
    <w:rsid w:val="001700BF"/>
    <w:rsid w:val="001703F8"/>
    <w:rsid w:val="001707C1"/>
    <w:rsid w:val="00170C8D"/>
    <w:rsid w:val="001710EA"/>
    <w:rsid w:val="0017353D"/>
    <w:rsid w:val="00173FE2"/>
    <w:rsid w:val="001741F1"/>
    <w:rsid w:val="00175A1F"/>
    <w:rsid w:val="00175A28"/>
    <w:rsid w:val="001777EB"/>
    <w:rsid w:val="001802D3"/>
    <w:rsid w:val="00180899"/>
    <w:rsid w:val="00180AF3"/>
    <w:rsid w:val="00181A7A"/>
    <w:rsid w:val="00181D72"/>
    <w:rsid w:val="00182355"/>
    <w:rsid w:val="00182DE8"/>
    <w:rsid w:val="00183D1B"/>
    <w:rsid w:val="00184530"/>
    <w:rsid w:val="00184625"/>
    <w:rsid w:val="00186191"/>
    <w:rsid w:val="00187272"/>
    <w:rsid w:val="00190A7C"/>
    <w:rsid w:val="00190A8A"/>
    <w:rsid w:val="0019343D"/>
    <w:rsid w:val="00193C13"/>
    <w:rsid w:val="00193EAE"/>
    <w:rsid w:val="001947E4"/>
    <w:rsid w:val="00194E0C"/>
    <w:rsid w:val="001953DF"/>
    <w:rsid w:val="0019591D"/>
    <w:rsid w:val="00195A54"/>
    <w:rsid w:val="00195B7A"/>
    <w:rsid w:val="001A034F"/>
    <w:rsid w:val="001A057E"/>
    <w:rsid w:val="001A06AC"/>
    <w:rsid w:val="001A1015"/>
    <w:rsid w:val="001A14C0"/>
    <w:rsid w:val="001A25FD"/>
    <w:rsid w:val="001A324C"/>
    <w:rsid w:val="001A3540"/>
    <w:rsid w:val="001A3C58"/>
    <w:rsid w:val="001A4366"/>
    <w:rsid w:val="001A4621"/>
    <w:rsid w:val="001A591C"/>
    <w:rsid w:val="001A61F1"/>
    <w:rsid w:val="001A6DD0"/>
    <w:rsid w:val="001A7964"/>
    <w:rsid w:val="001A7988"/>
    <w:rsid w:val="001B04E7"/>
    <w:rsid w:val="001B1024"/>
    <w:rsid w:val="001B3424"/>
    <w:rsid w:val="001B39B7"/>
    <w:rsid w:val="001B4416"/>
    <w:rsid w:val="001B6B64"/>
    <w:rsid w:val="001C089D"/>
    <w:rsid w:val="001C0EB7"/>
    <w:rsid w:val="001C1AE5"/>
    <w:rsid w:val="001C20B1"/>
    <w:rsid w:val="001C38CB"/>
    <w:rsid w:val="001C437D"/>
    <w:rsid w:val="001C4AA7"/>
    <w:rsid w:val="001C53FC"/>
    <w:rsid w:val="001C5D19"/>
    <w:rsid w:val="001D006B"/>
    <w:rsid w:val="001D0316"/>
    <w:rsid w:val="001D03C0"/>
    <w:rsid w:val="001D046A"/>
    <w:rsid w:val="001D07DE"/>
    <w:rsid w:val="001D14A0"/>
    <w:rsid w:val="001D2E14"/>
    <w:rsid w:val="001D3658"/>
    <w:rsid w:val="001D3C85"/>
    <w:rsid w:val="001D3CBE"/>
    <w:rsid w:val="001D3EF9"/>
    <w:rsid w:val="001D54F8"/>
    <w:rsid w:val="001D59CD"/>
    <w:rsid w:val="001D5C57"/>
    <w:rsid w:val="001D5C87"/>
    <w:rsid w:val="001D6B25"/>
    <w:rsid w:val="001D77E1"/>
    <w:rsid w:val="001E0DFF"/>
    <w:rsid w:val="001E1AD6"/>
    <w:rsid w:val="001E2701"/>
    <w:rsid w:val="001E2B80"/>
    <w:rsid w:val="001E4900"/>
    <w:rsid w:val="001E5B71"/>
    <w:rsid w:val="001E5F9A"/>
    <w:rsid w:val="001E6166"/>
    <w:rsid w:val="001E660E"/>
    <w:rsid w:val="001F027D"/>
    <w:rsid w:val="001F0EB9"/>
    <w:rsid w:val="001F19D9"/>
    <w:rsid w:val="001F20C8"/>
    <w:rsid w:val="001F2AFF"/>
    <w:rsid w:val="001F3D98"/>
    <w:rsid w:val="001F4BCD"/>
    <w:rsid w:val="001F5D56"/>
    <w:rsid w:val="001F625B"/>
    <w:rsid w:val="001F663D"/>
    <w:rsid w:val="001F6E3E"/>
    <w:rsid w:val="001F7953"/>
    <w:rsid w:val="0020014F"/>
    <w:rsid w:val="00200F6E"/>
    <w:rsid w:val="00201F4C"/>
    <w:rsid w:val="002026D9"/>
    <w:rsid w:val="00202816"/>
    <w:rsid w:val="00202EC3"/>
    <w:rsid w:val="00204D16"/>
    <w:rsid w:val="00204E3F"/>
    <w:rsid w:val="00210465"/>
    <w:rsid w:val="002107BD"/>
    <w:rsid w:val="00210BB6"/>
    <w:rsid w:val="00211231"/>
    <w:rsid w:val="00211BC3"/>
    <w:rsid w:val="00211E6E"/>
    <w:rsid w:val="00213781"/>
    <w:rsid w:val="002138E3"/>
    <w:rsid w:val="002142FC"/>
    <w:rsid w:val="002146C9"/>
    <w:rsid w:val="0021551A"/>
    <w:rsid w:val="002158EC"/>
    <w:rsid w:val="00215DD2"/>
    <w:rsid w:val="00216298"/>
    <w:rsid w:val="00216D23"/>
    <w:rsid w:val="00217C2A"/>
    <w:rsid w:val="00220F10"/>
    <w:rsid w:val="002211D8"/>
    <w:rsid w:val="0022300D"/>
    <w:rsid w:val="0022379D"/>
    <w:rsid w:val="00223B51"/>
    <w:rsid w:val="002241FB"/>
    <w:rsid w:val="00224D54"/>
    <w:rsid w:val="00225263"/>
    <w:rsid w:val="0022551A"/>
    <w:rsid w:val="00225E30"/>
    <w:rsid w:val="00226032"/>
    <w:rsid w:val="0022606E"/>
    <w:rsid w:val="00226AC5"/>
    <w:rsid w:val="00230829"/>
    <w:rsid w:val="00230A4D"/>
    <w:rsid w:val="00231381"/>
    <w:rsid w:val="00231B1A"/>
    <w:rsid w:val="00231CE8"/>
    <w:rsid w:val="002321E8"/>
    <w:rsid w:val="00232EC6"/>
    <w:rsid w:val="00232ECB"/>
    <w:rsid w:val="00232ED2"/>
    <w:rsid w:val="00233A91"/>
    <w:rsid w:val="00234E9C"/>
    <w:rsid w:val="002357E3"/>
    <w:rsid w:val="00235AE4"/>
    <w:rsid w:val="00235CB5"/>
    <w:rsid w:val="00235FCC"/>
    <w:rsid w:val="00237A37"/>
    <w:rsid w:val="0024191B"/>
    <w:rsid w:val="00241966"/>
    <w:rsid w:val="00241CB8"/>
    <w:rsid w:val="002431FC"/>
    <w:rsid w:val="00243D2F"/>
    <w:rsid w:val="00244249"/>
    <w:rsid w:val="00244744"/>
    <w:rsid w:val="002463B3"/>
    <w:rsid w:val="002463EE"/>
    <w:rsid w:val="00246AC3"/>
    <w:rsid w:val="00250EF0"/>
    <w:rsid w:val="00251501"/>
    <w:rsid w:val="00252343"/>
    <w:rsid w:val="00253206"/>
    <w:rsid w:val="002539BE"/>
    <w:rsid w:val="0025519D"/>
    <w:rsid w:val="002607A5"/>
    <w:rsid w:val="00261C8D"/>
    <w:rsid w:val="0026297A"/>
    <w:rsid w:val="0026399C"/>
    <w:rsid w:val="002642FB"/>
    <w:rsid w:val="00264CF6"/>
    <w:rsid w:val="00264EB2"/>
    <w:rsid w:val="0026504C"/>
    <w:rsid w:val="0026547D"/>
    <w:rsid w:val="002712D4"/>
    <w:rsid w:val="002714DB"/>
    <w:rsid w:val="00271FD4"/>
    <w:rsid w:val="002728AD"/>
    <w:rsid w:val="0027418E"/>
    <w:rsid w:val="00274985"/>
    <w:rsid w:val="00274D92"/>
    <w:rsid w:val="00276756"/>
    <w:rsid w:val="00280014"/>
    <w:rsid w:val="00282D59"/>
    <w:rsid w:val="00283EE3"/>
    <w:rsid w:val="002845FA"/>
    <w:rsid w:val="00284ECC"/>
    <w:rsid w:val="00284F60"/>
    <w:rsid w:val="00285302"/>
    <w:rsid w:val="00287A67"/>
    <w:rsid w:val="00287D4F"/>
    <w:rsid w:val="0029062C"/>
    <w:rsid w:val="00291014"/>
    <w:rsid w:val="002910FC"/>
    <w:rsid w:val="0029294B"/>
    <w:rsid w:val="0029478A"/>
    <w:rsid w:val="002947C3"/>
    <w:rsid w:val="002952B3"/>
    <w:rsid w:val="00296D30"/>
    <w:rsid w:val="00297DE3"/>
    <w:rsid w:val="002A0738"/>
    <w:rsid w:val="002A154F"/>
    <w:rsid w:val="002A1C7B"/>
    <w:rsid w:val="002A2A89"/>
    <w:rsid w:val="002A311C"/>
    <w:rsid w:val="002A3ED5"/>
    <w:rsid w:val="002A3F42"/>
    <w:rsid w:val="002A4098"/>
    <w:rsid w:val="002A43F2"/>
    <w:rsid w:val="002A4591"/>
    <w:rsid w:val="002A45A1"/>
    <w:rsid w:val="002A5BD0"/>
    <w:rsid w:val="002A5DB8"/>
    <w:rsid w:val="002B1B66"/>
    <w:rsid w:val="002B53CA"/>
    <w:rsid w:val="002B5E8F"/>
    <w:rsid w:val="002B73D0"/>
    <w:rsid w:val="002C008E"/>
    <w:rsid w:val="002C075F"/>
    <w:rsid w:val="002C116B"/>
    <w:rsid w:val="002C2881"/>
    <w:rsid w:val="002C2A08"/>
    <w:rsid w:val="002C388B"/>
    <w:rsid w:val="002C431C"/>
    <w:rsid w:val="002C43B3"/>
    <w:rsid w:val="002C4BA3"/>
    <w:rsid w:val="002C6481"/>
    <w:rsid w:val="002C6491"/>
    <w:rsid w:val="002C6B96"/>
    <w:rsid w:val="002D2055"/>
    <w:rsid w:val="002D48F7"/>
    <w:rsid w:val="002D50AA"/>
    <w:rsid w:val="002D529B"/>
    <w:rsid w:val="002D55B9"/>
    <w:rsid w:val="002D76AC"/>
    <w:rsid w:val="002D77A9"/>
    <w:rsid w:val="002D789C"/>
    <w:rsid w:val="002D7957"/>
    <w:rsid w:val="002E0533"/>
    <w:rsid w:val="002E0561"/>
    <w:rsid w:val="002E1FC7"/>
    <w:rsid w:val="002E214C"/>
    <w:rsid w:val="002E29F7"/>
    <w:rsid w:val="002E2E4F"/>
    <w:rsid w:val="002E30C1"/>
    <w:rsid w:val="002E5238"/>
    <w:rsid w:val="002E5B72"/>
    <w:rsid w:val="002E68D8"/>
    <w:rsid w:val="002E7E19"/>
    <w:rsid w:val="002F011A"/>
    <w:rsid w:val="002F1460"/>
    <w:rsid w:val="002F1B99"/>
    <w:rsid w:val="002F2697"/>
    <w:rsid w:val="002F3C5D"/>
    <w:rsid w:val="002F420E"/>
    <w:rsid w:val="002F5966"/>
    <w:rsid w:val="002F5C7E"/>
    <w:rsid w:val="002F656D"/>
    <w:rsid w:val="002F66DA"/>
    <w:rsid w:val="002F6C2C"/>
    <w:rsid w:val="002F6CC3"/>
    <w:rsid w:val="002F6EC0"/>
    <w:rsid w:val="002F769B"/>
    <w:rsid w:val="002F79BB"/>
    <w:rsid w:val="00301312"/>
    <w:rsid w:val="0030279C"/>
    <w:rsid w:val="00303024"/>
    <w:rsid w:val="00303192"/>
    <w:rsid w:val="00303493"/>
    <w:rsid w:val="00304696"/>
    <w:rsid w:val="0030498E"/>
    <w:rsid w:val="0030623E"/>
    <w:rsid w:val="0031008F"/>
    <w:rsid w:val="00310D3B"/>
    <w:rsid w:val="00310D85"/>
    <w:rsid w:val="0031219B"/>
    <w:rsid w:val="00312995"/>
    <w:rsid w:val="003130B8"/>
    <w:rsid w:val="00313696"/>
    <w:rsid w:val="00316136"/>
    <w:rsid w:val="00320126"/>
    <w:rsid w:val="00320AAB"/>
    <w:rsid w:val="003218F6"/>
    <w:rsid w:val="0032219B"/>
    <w:rsid w:val="003227EB"/>
    <w:rsid w:val="00323BF5"/>
    <w:rsid w:val="003272D9"/>
    <w:rsid w:val="0033089F"/>
    <w:rsid w:val="00331371"/>
    <w:rsid w:val="003315C0"/>
    <w:rsid w:val="00332D6E"/>
    <w:rsid w:val="00332FEC"/>
    <w:rsid w:val="00333D82"/>
    <w:rsid w:val="0033466A"/>
    <w:rsid w:val="00336AF6"/>
    <w:rsid w:val="00336F0D"/>
    <w:rsid w:val="003372F3"/>
    <w:rsid w:val="00337EF0"/>
    <w:rsid w:val="00341B11"/>
    <w:rsid w:val="00341E20"/>
    <w:rsid w:val="00341FF9"/>
    <w:rsid w:val="003433EB"/>
    <w:rsid w:val="00343959"/>
    <w:rsid w:val="00343D0E"/>
    <w:rsid w:val="003446DB"/>
    <w:rsid w:val="0034714D"/>
    <w:rsid w:val="00347A4C"/>
    <w:rsid w:val="00350D6C"/>
    <w:rsid w:val="00350DB6"/>
    <w:rsid w:val="00354F14"/>
    <w:rsid w:val="003550FF"/>
    <w:rsid w:val="003556AA"/>
    <w:rsid w:val="00355D89"/>
    <w:rsid w:val="00356108"/>
    <w:rsid w:val="0035618B"/>
    <w:rsid w:val="003561B7"/>
    <w:rsid w:val="0035691F"/>
    <w:rsid w:val="0035706D"/>
    <w:rsid w:val="00357944"/>
    <w:rsid w:val="00357A00"/>
    <w:rsid w:val="00357A6D"/>
    <w:rsid w:val="00357D66"/>
    <w:rsid w:val="00360691"/>
    <w:rsid w:val="00360A21"/>
    <w:rsid w:val="00362343"/>
    <w:rsid w:val="003642B8"/>
    <w:rsid w:val="003649AB"/>
    <w:rsid w:val="00364A0A"/>
    <w:rsid w:val="00366276"/>
    <w:rsid w:val="00366A88"/>
    <w:rsid w:val="0036764D"/>
    <w:rsid w:val="00370B84"/>
    <w:rsid w:val="00371690"/>
    <w:rsid w:val="00371CC4"/>
    <w:rsid w:val="003728B0"/>
    <w:rsid w:val="0037323F"/>
    <w:rsid w:val="00373EBA"/>
    <w:rsid w:val="0037557D"/>
    <w:rsid w:val="003757E8"/>
    <w:rsid w:val="00375FDE"/>
    <w:rsid w:val="003766BE"/>
    <w:rsid w:val="0037715E"/>
    <w:rsid w:val="0038002B"/>
    <w:rsid w:val="00380179"/>
    <w:rsid w:val="00380462"/>
    <w:rsid w:val="003806E9"/>
    <w:rsid w:val="00381665"/>
    <w:rsid w:val="00382546"/>
    <w:rsid w:val="003853DB"/>
    <w:rsid w:val="00385788"/>
    <w:rsid w:val="00385DF6"/>
    <w:rsid w:val="0038613D"/>
    <w:rsid w:val="003866E1"/>
    <w:rsid w:val="00386736"/>
    <w:rsid w:val="00386AFB"/>
    <w:rsid w:val="00386E5F"/>
    <w:rsid w:val="00391866"/>
    <w:rsid w:val="00393558"/>
    <w:rsid w:val="00394CD9"/>
    <w:rsid w:val="00395181"/>
    <w:rsid w:val="00395A87"/>
    <w:rsid w:val="003975BC"/>
    <w:rsid w:val="003A041F"/>
    <w:rsid w:val="003A0A64"/>
    <w:rsid w:val="003A0B58"/>
    <w:rsid w:val="003A1CAE"/>
    <w:rsid w:val="003A2973"/>
    <w:rsid w:val="003A4294"/>
    <w:rsid w:val="003A5975"/>
    <w:rsid w:val="003A5D11"/>
    <w:rsid w:val="003A67BA"/>
    <w:rsid w:val="003A6ADF"/>
    <w:rsid w:val="003A756F"/>
    <w:rsid w:val="003B16A2"/>
    <w:rsid w:val="003B1B17"/>
    <w:rsid w:val="003B2558"/>
    <w:rsid w:val="003B3598"/>
    <w:rsid w:val="003B359D"/>
    <w:rsid w:val="003B4D70"/>
    <w:rsid w:val="003B5393"/>
    <w:rsid w:val="003B59FE"/>
    <w:rsid w:val="003B5E51"/>
    <w:rsid w:val="003B5EC5"/>
    <w:rsid w:val="003B6C84"/>
    <w:rsid w:val="003B748B"/>
    <w:rsid w:val="003C0277"/>
    <w:rsid w:val="003C0575"/>
    <w:rsid w:val="003C0AD9"/>
    <w:rsid w:val="003C0D63"/>
    <w:rsid w:val="003C2B4A"/>
    <w:rsid w:val="003C434C"/>
    <w:rsid w:val="003C4BEB"/>
    <w:rsid w:val="003C5082"/>
    <w:rsid w:val="003C5249"/>
    <w:rsid w:val="003C54B6"/>
    <w:rsid w:val="003C551C"/>
    <w:rsid w:val="003C5D1D"/>
    <w:rsid w:val="003C77C7"/>
    <w:rsid w:val="003C7927"/>
    <w:rsid w:val="003D1026"/>
    <w:rsid w:val="003D2B47"/>
    <w:rsid w:val="003D30A1"/>
    <w:rsid w:val="003D3C35"/>
    <w:rsid w:val="003D4835"/>
    <w:rsid w:val="003D4EFC"/>
    <w:rsid w:val="003D533C"/>
    <w:rsid w:val="003D5638"/>
    <w:rsid w:val="003D5A5C"/>
    <w:rsid w:val="003D6980"/>
    <w:rsid w:val="003D6C67"/>
    <w:rsid w:val="003D6DFC"/>
    <w:rsid w:val="003D7142"/>
    <w:rsid w:val="003E17D0"/>
    <w:rsid w:val="003E1911"/>
    <w:rsid w:val="003E1C8E"/>
    <w:rsid w:val="003E3890"/>
    <w:rsid w:val="003E402C"/>
    <w:rsid w:val="003E43B2"/>
    <w:rsid w:val="003E5131"/>
    <w:rsid w:val="003E6525"/>
    <w:rsid w:val="003E6B34"/>
    <w:rsid w:val="003E6FDE"/>
    <w:rsid w:val="003E738D"/>
    <w:rsid w:val="003F19D5"/>
    <w:rsid w:val="003F1B9E"/>
    <w:rsid w:val="003F1F33"/>
    <w:rsid w:val="003F36B8"/>
    <w:rsid w:val="003F48AE"/>
    <w:rsid w:val="003F5AFD"/>
    <w:rsid w:val="003F692F"/>
    <w:rsid w:val="003F694C"/>
    <w:rsid w:val="003F6AC6"/>
    <w:rsid w:val="003F724C"/>
    <w:rsid w:val="003F7AA6"/>
    <w:rsid w:val="00400200"/>
    <w:rsid w:val="004005CF"/>
    <w:rsid w:val="0040123F"/>
    <w:rsid w:val="00401908"/>
    <w:rsid w:val="004026FB"/>
    <w:rsid w:val="004029D5"/>
    <w:rsid w:val="00402B78"/>
    <w:rsid w:val="0040457A"/>
    <w:rsid w:val="00404B5E"/>
    <w:rsid w:val="00405C90"/>
    <w:rsid w:val="00405E75"/>
    <w:rsid w:val="00405FBF"/>
    <w:rsid w:val="0040628B"/>
    <w:rsid w:val="004063E3"/>
    <w:rsid w:val="004068E1"/>
    <w:rsid w:val="00406A73"/>
    <w:rsid w:val="00406E5B"/>
    <w:rsid w:val="00407026"/>
    <w:rsid w:val="00407181"/>
    <w:rsid w:val="00407489"/>
    <w:rsid w:val="0040791E"/>
    <w:rsid w:val="00411A21"/>
    <w:rsid w:val="00412549"/>
    <w:rsid w:val="00412F15"/>
    <w:rsid w:val="00416640"/>
    <w:rsid w:val="00417CF9"/>
    <w:rsid w:val="00417D3C"/>
    <w:rsid w:val="0042026E"/>
    <w:rsid w:val="004207A7"/>
    <w:rsid w:val="00422C58"/>
    <w:rsid w:val="004246B2"/>
    <w:rsid w:val="004247DD"/>
    <w:rsid w:val="0042487C"/>
    <w:rsid w:val="00427326"/>
    <w:rsid w:val="004276FC"/>
    <w:rsid w:val="0042797F"/>
    <w:rsid w:val="00431A6A"/>
    <w:rsid w:val="00431F87"/>
    <w:rsid w:val="004323F5"/>
    <w:rsid w:val="00432CCB"/>
    <w:rsid w:val="0043341F"/>
    <w:rsid w:val="004339A5"/>
    <w:rsid w:val="00433ADE"/>
    <w:rsid w:val="004340B6"/>
    <w:rsid w:val="00436645"/>
    <w:rsid w:val="00436CEB"/>
    <w:rsid w:val="004374F8"/>
    <w:rsid w:val="004403EB"/>
    <w:rsid w:val="0044118A"/>
    <w:rsid w:val="004419C2"/>
    <w:rsid w:val="0044264B"/>
    <w:rsid w:val="00442A1E"/>
    <w:rsid w:val="004432CE"/>
    <w:rsid w:val="004450E1"/>
    <w:rsid w:val="004453EE"/>
    <w:rsid w:val="004459D3"/>
    <w:rsid w:val="004474F1"/>
    <w:rsid w:val="00447C09"/>
    <w:rsid w:val="00447F63"/>
    <w:rsid w:val="004513DC"/>
    <w:rsid w:val="004517E4"/>
    <w:rsid w:val="004527D0"/>
    <w:rsid w:val="00452C40"/>
    <w:rsid w:val="00453CBD"/>
    <w:rsid w:val="004562CB"/>
    <w:rsid w:val="004566AC"/>
    <w:rsid w:val="00456FBC"/>
    <w:rsid w:val="00457197"/>
    <w:rsid w:val="00457919"/>
    <w:rsid w:val="004600CB"/>
    <w:rsid w:val="00460D58"/>
    <w:rsid w:val="004612C9"/>
    <w:rsid w:val="00461D25"/>
    <w:rsid w:val="00461D87"/>
    <w:rsid w:val="00462BFB"/>
    <w:rsid w:val="004631E4"/>
    <w:rsid w:val="00464592"/>
    <w:rsid w:val="00465444"/>
    <w:rsid w:val="0046683D"/>
    <w:rsid w:val="004677CD"/>
    <w:rsid w:val="004708E7"/>
    <w:rsid w:val="004720C2"/>
    <w:rsid w:val="00472C33"/>
    <w:rsid w:val="0047333C"/>
    <w:rsid w:val="00473427"/>
    <w:rsid w:val="00473CAF"/>
    <w:rsid w:val="004741D4"/>
    <w:rsid w:val="00474C4C"/>
    <w:rsid w:val="00475C3F"/>
    <w:rsid w:val="00477265"/>
    <w:rsid w:val="00480564"/>
    <w:rsid w:val="00480A51"/>
    <w:rsid w:val="00480EC4"/>
    <w:rsid w:val="00481F00"/>
    <w:rsid w:val="00481F4D"/>
    <w:rsid w:val="00483423"/>
    <w:rsid w:val="004837F5"/>
    <w:rsid w:val="0048436E"/>
    <w:rsid w:val="00484D67"/>
    <w:rsid w:val="00485737"/>
    <w:rsid w:val="00485B19"/>
    <w:rsid w:val="00486B00"/>
    <w:rsid w:val="00486F0E"/>
    <w:rsid w:val="00486F8F"/>
    <w:rsid w:val="00487FE8"/>
    <w:rsid w:val="004900AD"/>
    <w:rsid w:val="00490A0F"/>
    <w:rsid w:val="0049104E"/>
    <w:rsid w:val="00491708"/>
    <w:rsid w:val="0049246B"/>
    <w:rsid w:val="004931AB"/>
    <w:rsid w:val="0049340B"/>
    <w:rsid w:val="004941F5"/>
    <w:rsid w:val="00494A8F"/>
    <w:rsid w:val="004962D6"/>
    <w:rsid w:val="004963BF"/>
    <w:rsid w:val="00496447"/>
    <w:rsid w:val="00496D82"/>
    <w:rsid w:val="0049721D"/>
    <w:rsid w:val="004A1D73"/>
    <w:rsid w:val="004A262A"/>
    <w:rsid w:val="004A27E9"/>
    <w:rsid w:val="004A3301"/>
    <w:rsid w:val="004A440D"/>
    <w:rsid w:val="004A5DF9"/>
    <w:rsid w:val="004A793B"/>
    <w:rsid w:val="004B0286"/>
    <w:rsid w:val="004B11FC"/>
    <w:rsid w:val="004B12CC"/>
    <w:rsid w:val="004B3925"/>
    <w:rsid w:val="004B4AB5"/>
    <w:rsid w:val="004B4B35"/>
    <w:rsid w:val="004B5584"/>
    <w:rsid w:val="004B5CE7"/>
    <w:rsid w:val="004B7B5D"/>
    <w:rsid w:val="004B7F7A"/>
    <w:rsid w:val="004C018B"/>
    <w:rsid w:val="004C0785"/>
    <w:rsid w:val="004C0E49"/>
    <w:rsid w:val="004C210F"/>
    <w:rsid w:val="004C2711"/>
    <w:rsid w:val="004C2B93"/>
    <w:rsid w:val="004C2D68"/>
    <w:rsid w:val="004C4FAD"/>
    <w:rsid w:val="004C51BE"/>
    <w:rsid w:val="004C5854"/>
    <w:rsid w:val="004C7344"/>
    <w:rsid w:val="004C758E"/>
    <w:rsid w:val="004C7B49"/>
    <w:rsid w:val="004C7C8C"/>
    <w:rsid w:val="004D0C65"/>
    <w:rsid w:val="004D0D8F"/>
    <w:rsid w:val="004D1304"/>
    <w:rsid w:val="004D1C17"/>
    <w:rsid w:val="004D20D2"/>
    <w:rsid w:val="004D2595"/>
    <w:rsid w:val="004D4CC2"/>
    <w:rsid w:val="004D54A9"/>
    <w:rsid w:val="004D5E62"/>
    <w:rsid w:val="004D5F4D"/>
    <w:rsid w:val="004D687F"/>
    <w:rsid w:val="004E0B88"/>
    <w:rsid w:val="004E143B"/>
    <w:rsid w:val="004E2A14"/>
    <w:rsid w:val="004E3A61"/>
    <w:rsid w:val="004E3E02"/>
    <w:rsid w:val="004E5413"/>
    <w:rsid w:val="004E5A00"/>
    <w:rsid w:val="004E6BDD"/>
    <w:rsid w:val="004E76BA"/>
    <w:rsid w:val="004F18D0"/>
    <w:rsid w:val="004F1AD8"/>
    <w:rsid w:val="004F2187"/>
    <w:rsid w:val="004F233C"/>
    <w:rsid w:val="004F2373"/>
    <w:rsid w:val="004F3239"/>
    <w:rsid w:val="004F3666"/>
    <w:rsid w:val="004F46BF"/>
    <w:rsid w:val="004F73F7"/>
    <w:rsid w:val="004F770C"/>
    <w:rsid w:val="004F772C"/>
    <w:rsid w:val="005027E3"/>
    <w:rsid w:val="0050284A"/>
    <w:rsid w:val="005032E0"/>
    <w:rsid w:val="005047C4"/>
    <w:rsid w:val="005056E4"/>
    <w:rsid w:val="00507A10"/>
    <w:rsid w:val="00507C09"/>
    <w:rsid w:val="00510191"/>
    <w:rsid w:val="005104DA"/>
    <w:rsid w:val="00511030"/>
    <w:rsid w:val="0051314E"/>
    <w:rsid w:val="00513386"/>
    <w:rsid w:val="00513E3B"/>
    <w:rsid w:val="00514199"/>
    <w:rsid w:val="0051648D"/>
    <w:rsid w:val="00516CE6"/>
    <w:rsid w:val="0051713F"/>
    <w:rsid w:val="0051764C"/>
    <w:rsid w:val="00520DE8"/>
    <w:rsid w:val="00523764"/>
    <w:rsid w:val="00523967"/>
    <w:rsid w:val="00523EEF"/>
    <w:rsid w:val="00524608"/>
    <w:rsid w:val="0052480E"/>
    <w:rsid w:val="00524B72"/>
    <w:rsid w:val="00526CE1"/>
    <w:rsid w:val="00526D36"/>
    <w:rsid w:val="0052712A"/>
    <w:rsid w:val="005276EB"/>
    <w:rsid w:val="00527A37"/>
    <w:rsid w:val="00531F05"/>
    <w:rsid w:val="005321A7"/>
    <w:rsid w:val="00532DDA"/>
    <w:rsid w:val="00537785"/>
    <w:rsid w:val="00537B10"/>
    <w:rsid w:val="00540580"/>
    <w:rsid w:val="00540C7D"/>
    <w:rsid w:val="00540DB7"/>
    <w:rsid w:val="00543994"/>
    <w:rsid w:val="00543DC1"/>
    <w:rsid w:val="00544603"/>
    <w:rsid w:val="005446B4"/>
    <w:rsid w:val="00545F18"/>
    <w:rsid w:val="005466F3"/>
    <w:rsid w:val="0054732F"/>
    <w:rsid w:val="00547856"/>
    <w:rsid w:val="0055029F"/>
    <w:rsid w:val="00552D29"/>
    <w:rsid w:val="00552E08"/>
    <w:rsid w:val="005532BE"/>
    <w:rsid w:val="0055420A"/>
    <w:rsid w:val="005546EB"/>
    <w:rsid w:val="00560ACB"/>
    <w:rsid w:val="00560EB6"/>
    <w:rsid w:val="00561471"/>
    <w:rsid w:val="00561F2F"/>
    <w:rsid w:val="005622DB"/>
    <w:rsid w:val="00563339"/>
    <w:rsid w:val="00563F8F"/>
    <w:rsid w:val="005645B4"/>
    <w:rsid w:val="005645B9"/>
    <w:rsid w:val="0056495B"/>
    <w:rsid w:val="005655C0"/>
    <w:rsid w:val="00565772"/>
    <w:rsid w:val="00571776"/>
    <w:rsid w:val="005722B2"/>
    <w:rsid w:val="005722B8"/>
    <w:rsid w:val="00572B5E"/>
    <w:rsid w:val="00573679"/>
    <w:rsid w:val="00574726"/>
    <w:rsid w:val="00576A1F"/>
    <w:rsid w:val="0057707F"/>
    <w:rsid w:val="00580996"/>
    <w:rsid w:val="00580F28"/>
    <w:rsid w:val="005818F3"/>
    <w:rsid w:val="005823EE"/>
    <w:rsid w:val="0058274E"/>
    <w:rsid w:val="005831D0"/>
    <w:rsid w:val="00583AAF"/>
    <w:rsid w:val="00587200"/>
    <w:rsid w:val="00590409"/>
    <w:rsid w:val="0059135D"/>
    <w:rsid w:val="00591847"/>
    <w:rsid w:val="00591BF5"/>
    <w:rsid w:val="00593F5C"/>
    <w:rsid w:val="00595331"/>
    <w:rsid w:val="0059535A"/>
    <w:rsid w:val="00595954"/>
    <w:rsid w:val="005970EA"/>
    <w:rsid w:val="005A0F51"/>
    <w:rsid w:val="005A1BC8"/>
    <w:rsid w:val="005A282B"/>
    <w:rsid w:val="005A29AE"/>
    <w:rsid w:val="005A406E"/>
    <w:rsid w:val="005A6591"/>
    <w:rsid w:val="005A687D"/>
    <w:rsid w:val="005A6A8E"/>
    <w:rsid w:val="005B03F1"/>
    <w:rsid w:val="005B04AD"/>
    <w:rsid w:val="005B0A0D"/>
    <w:rsid w:val="005B24B2"/>
    <w:rsid w:val="005B33AC"/>
    <w:rsid w:val="005B33E4"/>
    <w:rsid w:val="005B3740"/>
    <w:rsid w:val="005B385A"/>
    <w:rsid w:val="005B3A53"/>
    <w:rsid w:val="005B45A6"/>
    <w:rsid w:val="005B50B8"/>
    <w:rsid w:val="005B7C3B"/>
    <w:rsid w:val="005C016D"/>
    <w:rsid w:val="005C023E"/>
    <w:rsid w:val="005C0613"/>
    <w:rsid w:val="005C0EA7"/>
    <w:rsid w:val="005C147E"/>
    <w:rsid w:val="005C3605"/>
    <w:rsid w:val="005C4EF0"/>
    <w:rsid w:val="005C6EB8"/>
    <w:rsid w:val="005D0079"/>
    <w:rsid w:val="005D19C1"/>
    <w:rsid w:val="005D1BED"/>
    <w:rsid w:val="005D206C"/>
    <w:rsid w:val="005D20EB"/>
    <w:rsid w:val="005D2513"/>
    <w:rsid w:val="005D49E3"/>
    <w:rsid w:val="005D4AA1"/>
    <w:rsid w:val="005D60C8"/>
    <w:rsid w:val="005D659E"/>
    <w:rsid w:val="005D6D6F"/>
    <w:rsid w:val="005D7331"/>
    <w:rsid w:val="005D7C69"/>
    <w:rsid w:val="005E0162"/>
    <w:rsid w:val="005E0DE2"/>
    <w:rsid w:val="005E139E"/>
    <w:rsid w:val="005E3068"/>
    <w:rsid w:val="005E3A40"/>
    <w:rsid w:val="005E3F71"/>
    <w:rsid w:val="005E5322"/>
    <w:rsid w:val="005E5F9E"/>
    <w:rsid w:val="005E72EA"/>
    <w:rsid w:val="005E7448"/>
    <w:rsid w:val="005E74DD"/>
    <w:rsid w:val="005F17EA"/>
    <w:rsid w:val="005F3A65"/>
    <w:rsid w:val="005F3EEB"/>
    <w:rsid w:val="005F5E4C"/>
    <w:rsid w:val="005F7A73"/>
    <w:rsid w:val="00600DAB"/>
    <w:rsid w:val="0060584E"/>
    <w:rsid w:val="0060631C"/>
    <w:rsid w:val="00610B78"/>
    <w:rsid w:val="006124E1"/>
    <w:rsid w:val="0061450F"/>
    <w:rsid w:val="0061483F"/>
    <w:rsid w:val="00615325"/>
    <w:rsid w:val="006154BE"/>
    <w:rsid w:val="006157B1"/>
    <w:rsid w:val="006171E4"/>
    <w:rsid w:val="00617CD7"/>
    <w:rsid w:val="00621427"/>
    <w:rsid w:val="00621D25"/>
    <w:rsid w:val="00622072"/>
    <w:rsid w:val="006222CE"/>
    <w:rsid w:val="0062361A"/>
    <w:rsid w:val="006237DE"/>
    <w:rsid w:val="006239A8"/>
    <w:rsid w:val="00623AF8"/>
    <w:rsid w:val="00624ECA"/>
    <w:rsid w:val="00625613"/>
    <w:rsid w:val="00627DAC"/>
    <w:rsid w:val="00630AB1"/>
    <w:rsid w:val="00633174"/>
    <w:rsid w:val="006333DC"/>
    <w:rsid w:val="006348BD"/>
    <w:rsid w:val="00634B00"/>
    <w:rsid w:val="00634CC0"/>
    <w:rsid w:val="00635354"/>
    <w:rsid w:val="006361AE"/>
    <w:rsid w:val="00637442"/>
    <w:rsid w:val="006402EB"/>
    <w:rsid w:val="006409DD"/>
    <w:rsid w:val="006412C7"/>
    <w:rsid w:val="0064249C"/>
    <w:rsid w:val="00643989"/>
    <w:rsid w:val="00644744"/>
    <w:rsid w:val="00644E24"/>
    <w:rsid w:val="0064652E"/>
    <w:rsid w:val="0064677B"/>
    <w:rsid w:val="00646E71"/>
    <w:rsid w:val="0065075A"/>
    <w:rsid w:val="006529B9"/>
    <w:rsid w:val="00652B9E"/>
    <w:rsid w:val="00653658"/>
    <w:rsid w:val="00653A80"/>
    <w:rsid w:val="00653B48"/>
    <w:rsid w:val="00655CDA"/>
    <w:rsid w:val="00656CD6"/>
    <w:rsid w:val="00657C51"/>
    <w:rsid w:val="00657D09"/>
    <w:rsid w:val="0066016E"/>
    <w:rsid w:val="0066043F"/>
    <w:rsid w:val="00660DD7"/>
    <w:rsid w:val="00662243"/>
    <w:rsid w:val="00663654"/>
    <w:rsid w:val="006645F5"/>
    <w:rsid w:val="0066488A"/>
    <w:rsid w:val="006656C2"/>
    <w:rsid w:val="00665C9B"/>
    <w:rsid w:val="006660D8"/>
    <w:rsid w:val="0066632A"/>
    <w:rsid w:val="00666F9B"/>
    <w:rsid w:val="00667F2B"/>
    <w:rsid w:val="006702B0"/>
    <w:rsid w:val="006707DE"/>
    <w:rsid w:val="00671D30"/>
    <w:rsid w:val="006725E8"/>
    <w:rsid w:val="00672B93"/>
    <w:rsid w:val="00673B9F"/>
    <w:rsid w:val="00674113"/>
    <w:rsid w:val="006742A8"/>
    <w:rsid w:val="00676025"/>
    <w:rsid w:val="00680235"/>
    <w:rsid w:val="006802C5"/>
    <w:rsid w:val="0068075D"/>
    <w:rsid w:val="00681023"/>
    <w:rsid w:val="0068156F"/>
    <w:rsid w:val="00681D36"/>
    <w:rsid w:val="006822D1"/>
    <w:rsid w:val="006823D8"/>
    <w:rsid w:val="006825C0"/>
    <w:rsid w:val="006832CE"/>
    <w:rsid w:val="006836ED"/>
    <w:rsid w:val="0068434E"/>
    <w:rsid w:val="00684428"/>
    <w:rsid w:val="00684AA1"/>
    <w:rsid w:val="00685435"/>
    <w:rsid w:val="0068573C"/>
    <w:rsid w:val="00686D04"/>
    <w:rsid w:val="006903FE"/>
    <w:rsid w:val="00691862"/>
    <w:rsid w:val="00691CBA"/>
    <w:rsid w:val="006921E0"/>
    <w:rsid w:val="00692C2F"/>
    <w:rsid w:val="00692CA3"/>
    <w:rsid w:val="0069342B"/>
    <w:rsid w:val="00693B7F"/>
    <w:rsid w:val="0069565A"/>
    <w:rsid w:val="00695816"/>
    <w:rsid w:val="00696227"/>
    <w:rsid w:val="00696240"/>
    <w:rsid w:val="00696910"/>
    <w:rsid w:val="00697B70"/>
    <w:rsid w:val="006A06BF"/>
    <w:rsid w:val="006A0787"/>
    <w:rsid w:val="006A1276"/>
    <w:rsid w:val="006A14C1"/>
    <w:rsid w:val="006A2074"/>
    <w:rsid w:val="006A2491"/>
    <w:rsid w:val="006A25FA"/>
    <w:rsid w:val="006A2E55"/>
    <w:rsid w:val="006A3193"/>
    <w:rsid w:val="006A3B0A"/>
    <w:rsid w:val="006A4FA7"/>
    <w:rsid w:val="006A5B82"/>
    <w:rsid w:val="006A6D1C"/>
    <w:rsid w:val="006A70FA"/>
    <w:rsid w:val="006A7373"/>
    <w:rsid w:val="006A7971"/>
    <w:rsid w:val="006B0B6B"/>
    <w:rsid w:val="006B1A6B"/>
    <w:rsid w:val="006B1DB0"/>
    <w:rsid w:val="006B22D1"/>
    <w:rsid w:val="006B29D9"/>
    <w:rsid w:val="006B4B12"/>
    <w:rsid w:val="006B614C"/>
    <w:rsid w:val="006B716F"/>
    <w:rsid w:val="006C0D64"/>
    <w:rsid w:val="006C1A20"/>
    <w:rsid w:val="006C2765"/>
    <w:rsid w:val="006C3CF9"/>
    <w:rsid w:val="006C4942"/>
    <w:rsid w:val="006C4F4A"/>
    <w:rsid w:val="006C5B2A"/>
    <w:rsid w:val="006C61FB"/>
    <w:rsid w:val="006C64AF"/>
    <w:rsid w:val="006D020B"/>
    <w:rsid w:val="006D0B2B"/>
    <w:rsid w:val="006D125E"/>
    <w:rsid w:val="006D1CD4"/>
    <w:rsid w:val="006D2150"/>
    <w:rsid w:val="006D29AE"/>
    <w:rsid w:val="006D3092"/>
    <w:rsid w:val="006D30E4"/>
    <w:rsid w:val="006D4309"/>
    <w:rsid w:val="006D66A3"/>
    <w:rsid w:val="006D6CA9"/>
    <w:rsid w:val="006D70CC"/>
    <w:rsid w:val="006D7998"/>
    <w:rsid w:val="006D7A7F"/>
    <w:rsid w:val="006D7EF0"/>
    <w:rsid w:val="006E1DC4"/>
    <w:rsid w:val="006E3600"/>
    <w:rsid w:val="006E3E0C"/>
    <w:rsid w:val="006E4A8D"/>
    <w:rsid w:val="006E4B4B"/>
    <w:rsid w:val="006E4FFF"/>
    <w:rsid w:val="006E5A0C"/>
    <w:rsid w:val="006E5AF7"/>
    <w:rsid w:val="006E62C3"/>
    <w:rsid w:val="006F0727"/>
    <w:rsid w:val="006F140B"/>
    <w:rsid w:val="006F2C3D"/>
    <w:rsid w:val="006F4A9C"/>
    <w:rsid w:val="006F5F69"/>
    <w:rsid w:val="006F6F03"/>
    <w:rsid w:val="006F7C10"/>
    <w:rsid w:val="006F7EE1"/>
    <w:rsid w:val="007003E2"/>
    <w:rsid w:val="00701422"/>
    <w:rsid w:val="007014D6"/>
    <w:rsid w:val="00703B4C"/>
    <w:rsid w:val="0070504B"/>
    <w:rsid w:val="007052F2"/>
    <w:rsid w:val="00705536"/>
    <w:rsid w:val="00705F1F"/>
    <w:rsid w:val="00706100"/>
    <w:rsid w:val="00706902"/>
    <w:rsid w:val="007103CD"/>
    <w:rsid w:val="00710549"/>
    <w:rsid w:val="0071229A"/>
    <w:rsid w:val="007146E3"/>
    <w:rsid w:val="00715032"/>
    <w:rsid w:val="00715A09"/>
    <w:rsid w:val="00717F1C"/>
    <w:rsid w:val="007212D0"/>
    <w:rsid w:val="00721646"/>
    <w:rsid w:val="00721B6B"/>
    <w:rsid w:val="00722984"/>
    <w:rsid w:val="00722A49"/>
    <w:rsid w:val="00722A7F"/>
    <w:rsid w:val="00723AED"/>
    <w:rsid w:val="007249A7"/>
    <w:rsid w:val="00725A33"/>
    <w:rsid w:val="00725F21"/>
    <w:rsid w:val="007262C9"/>
    <w:rsid w:val="00726794"/>
    <w:rsid w:val="0072692B"/>
    <w:rsid w:val="00727B5F"/>
    <w:rsid w:val="00730887"/>
    <w:rsid w:val="00730C7B"/>
    <w:rsid w:val="007323E8"/>
    <w:rsid w:val="00732BAE"/>
    <w:rsid w:val="00733B96"/>
    <w:rsid w:val="00734EE1"/>
    <w:rsid w:val="00736804"/>
    <w:rsid w:val="00737AEE"/>
    <w:rsid w:val="007400CA"/>
    <w:rsid w:val="0074021E"/>
    <w:rsid w:val="007408EF"/>
    <w:rsid w:val="007415D7"/>
    <w:rsid w:val="00741DA6"/>
    <w:rsid w:val="007430D2"/>
    <w:rsid w:val="00745955"/>
    <w:rsid w:val="00747EFA"/>
    <w:rsid w:val="00750030"/>
    <w:rsid w:val="00750656"/>
    <w:rsid w:val="00750D7D"/>
    <w:rsid w:val="00751326"/>
    <w:rsid w:val="0075180B"/>
    <w:rsid w:val="0075464F"/>
    <w:rsid w:val="00754A34"/>
    <w:rsid w:val="007558D1"/>
    <w:rsid w:val="007558ED"/>
    <w:rsid w:val="00756265"/>
    <w:rsid w:val="007563C9"/>
    <w:rsid w:val="00761750"/>
    <w:rsid w:val="00761BA3"/>
    <w:rsid w:val="00761D6B"/>
    <w:rsid w:val="007627E6"/>
    <w:rsid w:val="007628E0"/>
    <w:rsid w:val="0076427E"/>
    <w:rsid w:val="00764CD9"/>
    <w:rsid w:val="00766AD6"/>
    <w:rsid w:val="007670B2"/>
    <w:rsid w:val="00767195"/>
    <w:rsid w:val="0076744D"/>
    <w:rsid w:val="00767592"/>
    <w:rsid w:val="00770C36"/>
    <w:rsid w:val="00770CEE"/>
    <w:rsid w:val="00770E76"/>
    <w:rsid w:val="00770FED"/>
    <w:rsid w:val="0077174A"/>
    <w:rsid w:val="00772616"/>
    <w:rsid w:val="007734CF"/>
    <w:rsid w:val="00774074"/>
    <w:rsid w:val="007755BC"/>
    <w:rsid w:val="00775728"/>
    <w:rsid w:val="007757EB"/>
    <w:rsid w:val="00775AB3"/>
    <w:rsid w:val="00775E45"/>
    <w:rsid w:val="0077638F"/>
    <w:rsid w:val="0077656E"/>
    <w:rsid w:val="00776B65"/>
    <w:rsid w:val="00777B35"/>
    <w:rsid w:val="00780ADF"/>
    <w:rsid w:val="00780E66"/>
    <w:rsid w:val="00781111"/>
    <w:rsid w:val="007818EB"/>
    <w:rsid w:val="00781ECF"/>
    <w:rsid w:val="00782719"/>
    <w:rsid w:val="007830C8"/>
    <w:rsid w:val="00785500"/>
    <w:rsid w:val="0078553B"/>
    <w:rsid w:val="00785D65"/>
    <w:rsid w:val="00786975"/>
    <w:rsid w:val="00786BBE"/>
    <w:rsid w:val="007910EF"/>
    <w:rsid w:val="00791998"/>
    <w:rsid w:val="00791FBD"/>
    <w:rsid w:val="0079211E"/>
    <w:rsid w:val="0079283E"/>
    <w:rsid w:val="007934A0"/>
    <w:rsid w:val="00793E4F"/>
    <w:rsid w:val="007947C6"/>
    <w:rsid w:val="007967DF"/>
    <w:rsid w:val="007977A8"/>
    <w:rsid w:val="007A07A4"/>
    <w:rsid w:val="007A09AE"/>
    <w:rsid w:val="007A350C"/>
    <w:rsid w:val="007A358C"/>
    <w:rsid w:val="007A3D3B"/>
    <w:rsid w:val="007A40E0"/>
    <w:rsid w:val="007A440D"/>
    <w:rsid w:val="007A6CE5"/>
    <w:rsid w:val="007A7E4E"/>
    <w:rsid w:val="007B09E8"/>
    <w:rsid w:val="007B0FEE"/>
    <w:rsid w:val="007B1F98"/>
    <w:rsid w:val="007B2C41"/>
    <w:rsid w:val="007B3D7D"/>
    <w:rsid w:val="007B3FD3"/>
    <w:rsid w:val="007B4038"/>
    <w:rsid w:val="007B5950"/>
    <w:rsid w:val="007C06A5"/>
    <w:rsid w:val="007C0822"/>
    <w:rsid w:val="007C11BA"/>
    <w:rsid w:val="007C198D"/>
    <w:rsid w:val="007C1E44"/>
    <w:rsid w:val="007C2C15"/>
    <w:rsid w:val="007C3026"/>
    <w:rsid w:val="007C30B3"/>
    <w:rsid w:val="007C331A"/>
    <w:rsid w:val="007C356F"/>
    <w:rsid w:val="007C389F"/>
    <w:rsid w:val="007C39B4"/>
    <w:rsid w:val="007C4154"/>
    <w:rsid w:val="007C4F6E"/>
    <w:rsid w:val="007C5084"/>
    <w:rsid w:val="007C5659"/>
    <w:rsid w:val="007C5B07"/>
    <w:rsid w:val="007C5C08"/>
    <w:rsid w:val="007C6717"/>
    <w:rsid w:val="007C6EA7"/>
    <w:rsid w:val="007C6EDD"/>
    <w:rsid w:val="007C77A0"/>
    <w:rsid w:val="007D1DC3"/>
    <w:rsid w:val="007D2F0C"/>
    <w:rsid w:val="007D39BD"/>
    <w:rsid w:val="007D4347"/>
    <w:rsid w:val="007D48D6"/>
    <w:rsid w:val="007D4A8A"/>
    <w:rsid w:val="007D54A6"/>
    <w:rsid w:val="007D5F5E"/>
    <w:rsid w:val="007D681D"/>
    <w:rsid w:val="007E008D"/>
    <w:rsid w:val="007E074F"/>
    <w:rsid w:val="007E1DF0"/>
    <w:rsid w:val="007E319A"/>
    <w:rsid w:val="007E41E3"/>
    <w:rsid w:val="007E4FF4"/>
    <w:rsid w:val="007E5077"/>
    <w:rsid w:val="007E58CB"/>
    <w:rsid w:val="007E607C"/>
    <w:rsid w:val="007E64FD"/>
    <w:rsid w:val="007E65D0"/>
    <w:rsid w:val="007E6852"/>
    <w:rsid w:val="007E7932"/>
    <w:rsid w:val="007E7ECA"/>
    <w:rsid w:val="007F0E9C"/>
    <w:rsid w:val="007F177A"/>
    <w:rsid w:val="007F2ACB"/>
    <w:rsid w:val="007F3070"/>
    <w:rsid w:val="007F3510"/>
    <w:rsid w:val="007F48A8"/>
    <w:rsid w:val="007F4BD9"/>
    <w:rsid w:val="007F5D07"/>
    <w:rsid w:val="007F5D71"/>
    <w:rsid w:val="007F6311"/>
    <w:rsid w:val="007F672E"/>
    <w:rsid w:val="007F71BA"/>
    <w:rsid w:val="007F75A3"/>
    <w:rsid w:val="007F7BAF"/>
    <w:rsid w:val="0080199A"/>
    <w:rsid w:val="00801A2D"/>
    <w:rsid w:val="00801B1C"/>
    <w:rsid w:val="00802EC0"/>
    <w:rsid w:val="008036BD"/>
    <w:rsid w:val="00804102"/>
    <w:rsid w:val="00805F11"/>
    <w:rsid w:val="00805FCA"/>
    <w:rsid w:val="00807996"/>
    <w:rsid w:val="0081025D"/>
    <w:rsid w:val="00810D2C"/>
    <w:rsid w:val="00812EDA"/>
    <w:rsid w:val="00812F96"/>
    <w:rsid w:val="00813CFB"/>
    <w:rsid w:val="008146E8"/>
    <w:rsid w:val="00814EF8"/>
    <w:rsid w:val="00815E82"/>
    <w:rsid w:val="00816477"/>
    <w:rsid w:val="0081675E"/>
    <w:rsid w:val="008174AB"/>
    <w:rsid w:val="0082183D"/>
    <w:rsid w:val="0082230B"/>
    <w:rsid w:val="00822831"/>
    <w:rsid w:val="00822985"/>
    <w:rsid w:val="008236D9"/>
    <w:rsid w:val="00823EBD"/>
    <w:rsid w:val="00826E02"/>
    <w:rsid w:val="0082770A"/>
    <w:rsid w:val="00827C83"/>
    <w:rsid w:val="00827DD5"/>
    <w:rsid w:val="00827DFC"/>
    <w:rsid w:val="00830A3D"/>
    <w:rsid w:val="00832B37"/>
    <w:rsid w:val="008335C3"/>
    <w:rsid w:val="008335C4"/>
    <w:rsid w:val="0083374D"/>
    <w:rsid w:val="00833AE0"/>
    <w:rsid w:val="00834176"/>
    <w:rsid w:val="0083581B"/>
    <w:rsid w:val="00835F6E"/>
    <w:rsid w:val="00836FC5"/>
    <w:rsid w:val="00837EB1"/>
    <w:rsid w:val="00840473"/>
    <w:rsid w:val="00840583"/>
    <w:rsid w:val="00840DE3"/>
    <w:rsid w:val="00841493"/>
    <w:rsid w:val="00841E9A"/>
    <w:rsid w:val="008421CC"/>
    <w:rsid w:val="008423FC"/>
    <w:rsid w:val="0084348F"/>
    <w:rsid w:val="00843D84"/>
    <w:rsid w:val="00844645"/>
    <w:rsid w:val="00845745"/>
    <w:rsid w:val="00846765"/>
    <w:rsid w:val="00846E4E"/>
    <w:rsid w:val="00850A4F"/>
    <w:rsid w:val="00850B59"/>
    <w:rsid w:val="00851A1F"/>
    <w:rsid w:val="008529BC"/>
    <w:rsid w:val="008542FA"/>
    <w:rsid w:val="00854668"/>
    <w:rsid w:val="00854F27"/>
    <w:rsid w:val="00855B81"/>
    <w:rsid w:val="00855E1D"/>
    <w:rsid w:val="00856AD2"/>
    <w:rsid w:val="008609DE"/>
    <w:rsid w:val="00861B3B"/>
    <w:rsid w:val="0086288F"/>
    <w:rsid w:val="00862B31"/>
    <w:rsid w:val="00862E4C"/>
    <w:rsid w:val="0086460F"/>
    <w:rsid w:val="00866DC5"/>
    <w:rsid w:val="00870E7E"/>
    <w:rsid w:val="00872AE4"/>
    <w:rsid w:val="00874611"/>
    <w:rsid w:val="008754B4"/>
    <w:rsid w:val="00875F24"/>
    <w:rsid w:val="00876380"/>
    <w:rsid w:val="0087663D"/>
    <w:rsid w:val="008806C3"/>
    <w:rsid w:val="00880AF9"/>
    <w:rsid w:val="008814B4"/>
    <w:rsid w:val="00881866"/>
    <w:rsid w:val="00881E94"/>
    <w:rsid w:val="00882C9F"/>
    <w:rsid w:val="00882DB6"/>
    <w:rsid w:val="00883C57"/>
    <w:rsid w:val="008852F0"/>
    <w:rsid w:val="00885CD6"/>
    <w:rsid w:val="00885E12"/>
    <w:rsid w:val="00886D69"/>
    <w:rsid w:val="008877BC"/>
    <w:rsid w:val="00891A38"/>
    <w:rsid w:val="00892277"/>
    <w:rsid w:val="0089270A"/>
    <w:rsid w:val="008931AD"/>
    <w:rsid w:val="008937FD"/>
    <w:rsid w:val="00893F41"/>
    <w:rsid w:val="00894388"/>
    <w:rsid w:val="00894C2E"/>
    <w:rsid w:val="008956C6"/>
    <w:rsid w:val="00897829"/>
    <w:rsid w:val="00897885"/>
    <w:rsid w:val="008A0443"/>
    <w:rsid w:val="008A0574"/>
    <w:rsid w:val="008A1374"/>
    <w:rsid w:val="008A1C1D"/>
    <w:rsid w:val="008A3272"/>
    <w:rsid w:val="008A33A8"/>
    <w:rsid w:val="008A3772"/>
    <w:rsid w:val="008A3905"/>
    <w:rsid w:val="008A59D9"/>
    <w:rsid w:val="008A5AEB"/>
    <w:rsid w:val="008A7166"/>
    <w:rsid w:val="008A7C9B"/>
    <w:rsid w:val="008A7D05"/>
    <w:rsid w:val="008A7E9C"/>
    <w:rsid w:val="008B084D"/>
    <w:rsid w:val="008B0C26"/>
    <w:rsid w:val="008B1017"/>
    <w:rsid w:val="008B14FB"/>
    <w:rsid w:val="008B2702"/>
    <w:rsid w:val="008B309E"/>
    <w:rsid w:val="008B364F"/>
    <w:rsid w:val="008B442A"/>
    <w:rsid w:val="008B4647"/>
    <w:rsid w:val="008B48AB"/>
    <w:rsid w:val="008B549D"/>
    <w:rsid w:val="008B6DC7"/>
    <w:rsid w:val="008B7F46"/>
    <w:rsid w:val="008C1806"/>
    <w:rsid w:val="008C1F86"/>
    <w:rsid w:val="008C2CEA"/>
    <w:rsid w:val="008C2EE5"/>
    <w:rsid w:val="008C2F5A"/>
    <w:rsid w:val="008C3252"/>
    <w:rsid w:val="008C3561"/>
    <w:rsid w:val="008C3B5A"/>
    <w:rsid w:val="008C3D70"/>
    <w:rsid w:val="008C46E1"/>
    <w:rsid w:val="008C4D72"/>
    <w:rsid w:val="008C5203"/>
    <w:rsid w:val="008C5730"/>
    <w:rsid w:val="008C63E0"/>
    <w:rsid w:val="008C6624"/>
    <w:rsid w:val="008C6654"/>
    <w:rsid w:val="008C7116"/>
    <w:rsid w:val="008D0E97"/>
    <w:rsid w:val="008D1D78"/>
    <w:rsid w:val="008D2EAD"/>
    <w:rsid w:val="008D3D02"/>
    <w:rsid w:val="008D4C4C"/>
    <w:rsid w:val="008D565B"/>
    <w:rsid w:val="008E0397"/>
    <w:rsid w:val="008E07E9"/>
    <w:rsid w:val="008E0800"/>
    <w:rsid w:val="008E0A2A"/>
    <w:rsid w:val="008E1B42"/>
    <w:rsid w:val="008E2F85"/>
    <w:rsid w:val="008E3EA1"/>
    <w:rsid w:val="008E48B9"/>
    <w:rsid w:val="008E50FA"/>
    <w:rsid w:val="008E5951"/>
    <w:rsid w:val="008E5A2A"/>
    <w:rsid w:val="008E5AF1"/>
    <w:rsid w:val="008E6C92"/>
    <w:rsid w:val="008E6E03"/>
    <w:rsid w:val="008E7120"/>
    <w:rsid w:val="008F1811"/>
    <w:rsid w:val="008F2013"/>
    <w:rsid w:val="008F238A"/>
    <w:rsid w:val="008F2FA7"/>
    <w:rsid w:val="008F3FA5"/>
    <w:rsid w:val="008F4052"/>
    <w:rsid w:val="008F4874"/>
    <w:rsid w:val="008F48A8"/>
    <w:rsid w:val="008F5AAA"/>
    <w:rsid w:val="008F69F1"/>
    <w:rsid w:val="008F6AEC"/>
    <w:rsid w:val="008F6EDC"/>
    <w:rsid w:val="008F775F"/>
    <w:rsid w:val="009009A0"/>
    <w:rsid w:val="00900D07"/>
    <w:rsid w:val="0090109E"/>
    <w:rsid w:val="0090122D"/>
    <w:rsid w:val="0090140A"/>
    <w:rsid w:val="00901660"/>
    <w:rsid w:val="009027D7"/>
    <w:rsid w:val="009030F1"/>
    <w:rsid w:val="00903BE1"/>
    <w:rsid w:val="00903C6A"/>
    <w:rsid w:val="00903DBF"/>
    <w:rsid w:val="009051F6"/>
    <w:rsid w:val="0090613B"/>
    <w:rsid w:val="00906376"/>
    <w:rsid w:val="0090648E"/>
    <w:rsid w:val="009068B3"/>
    <w:rsid w:val="00906DAE"/>
    <w:rsid w:val="00907021"/>
    <w:rsid w:val="00912326"/>
    <w:rsid w:val="009136EB"/>
    <w:rsid w:val="00914FD5"/>
    <w:rsid w:val="00915334"/>
    <w:rsid w:val="009158AD"/>
    <w:rsid w:val="009158E5"/>
    <w:rsid w:val="0091632C"/>
    <w:rsid w:val="00916516"/>
    <w:rsid w:val="00916A4B"/>
    <w:rsid w:val="00917892"/>
    <w:rsid w:val="00917A46"/>
    <w:rsid w:val="00921993"/>
    <w:rsid w:val="009222C6"/>
    <w:rsid w:val="009224FB"/>
    <w:rsid w:val="0092325C"/>
    <w:rsid w:val="00923ED5"/>
    <w:rsid w:val="009241C6"/>
    <w:rsid w:val="00925C8A"/>
    <w:rsid w:val="00926D0A"/>
    <w:rsid w:val="009271C9"/>
    <w:rsid w:val="00927A24"/>
    <w:rsid w:val="009300B9"/>
    <w:rsid w:val="00930CA5"/>
    <w:rsid w:val="00931110"/>
    <w:rsid w:val="0093160C"/>
    <w:rsid w:val="00931743"/>
    <w:rsid w:val="00932234"/>
    <w:rsid w:val="0093265B"/>
    <w:rsid w:val="00932A41"/>
    <w:rsid w:val="009341E8"/>
    <w:rsid w:val="00935237"/>
    <w:rsid w:val="009358E1"/>
    <w:rsid w:val="00935937"/>
    <w:rsid w:val="009364AA"/>
    <w:rsid w:val="00937195"/>
    <w:rsid w:val="009373B7"/>
    <w:rsid w:val="00937E73"/>
    <w:rsid w:val="00940E26"/>
    <w:rsid w:val="00941939"/>
    <w:rsid w:val="00942198"/>
    <w:rsid w:val="0094495D"/>
    <w:rsid w:val="00944DFC"/>
    <w:rsid w:val="00945752"/>
    <w:rsid w:val="00946409"/>
    <w:rsid w:val="009465BA"/>
    <w:rsid w:val="00946816"/>
    <w:rsid w:val="009469F3"/>
    <w:rsid w:val="00950CD0"/>
    <w:rsid w:val="00950DAB"/>
    <w:rsid w:val="009523CC"/>
    <w:rsid w:val="00953175"/>
    <w:rsid w:val="00953991"/>
    <w:rsid w:val="00954E20"/>
    <w:rsid w:val="00956827"/>
    <w:rsid w:val="009568B6"/>
    <w:rsid w:val="0095699D"/>
    <w:rsid w:val="00956F7D"/>
    <w:rsid w:val="009571CC"/>
    <w:rsid w:val="009600B9"/>
    <w:rsid w:val="0096028E"/>
    <w:rsid w:val="00961722"/>
    <w:rsid w:val="00963851"/>
    <w:rsid w:val="00963937"/>
    <w:rsid w:val="00963EDC"/>
    <w:rsid w:val="00964681"/>
    <w:rsid w:val="00964DD7"/>
    <w:rsid w:val="00964FD4"/>
    <w:rsid w:val="009650B5"/>
    <w:rsid w:val="009677A8"/>
    <w:rsid w:val="009717F9"/>
    <w:rsid w:val="009718C9"/>
    <w:rsid w:val="00971CBE"/>
    <w:rsid w:val="00972A05"/>
    <w:rsid w:val="009754D8"/>
    <w:rsid w:val="0097610F"/>
    <w:rsid w:val="009763ED"/>
    <w:rsid w:val="00976AD3"/>
    <w:rsid w:val="00977629"/>
    <w:rsid w:val="00977C63"/>
    <w:rsid w:val="00980186"/>
    <w:rsid w:val="00980489"/>
    <w:rsid w:val="00980EFF"/>
    <w:rsid w:val="00981019"/>
    <w:rsid w:val="00981A26"/>
    <w:rsid w:val="009822BE"/>
    <w:rsid w:val="00983ED8"/>
    <w:rsid w:val="00984788"/>
    <w:rsid w:val="00984FF6"/>
    <w:rsid w:val="009860D5"/>
    <w:rsid w:val="009862BB"/>
    <w:rsid w:val="00986AD9"/>
    <w:rsid w:val="00986B31"/>
    <w:rsid w:val="00986D23"/>
    <w:rsid w:val="00987683"/>
    <w:rsid w:val="00987D13"/>
    <w:rsid w:val="009920E3"/>
    <w:rsid w:val="00993CA5"/>
    <w:rsid w:val="00995AF6"/>
    <w:rsid w:val="00997BF8"/>
    <w:rsid w:val="009A14BF"/>
    <w:rsid w:val="009A16BE"/>
    <w:rsid w:val="009A1A59"/>
    <w:rsid w:val="009A2D9B"/>
    <w:rsid w:val="009A4CAB"/>
    <w:rsid w:val="009A4E26"/>
    <w:rsid w:val="009A4E8E"/>
    <w:rsid w:val="009A545B"/>
    <w:rsid w:val="009A56D3"/>
    <w:rsid w:val="009A5BFA"/>
    <w:rsid w:val="009A5DD9"/>
    <w:rsid w:val="009A6861"/>
    <w:rsid w:val="009B1EF7"/>
    <w:rsid w:val="009B1EF9"/>
    <w:rsid w:val="009B2391"/>
    <w:rsid w:val="009B29F8"/>
    <w:rsid w:val="009B2AA3"/>
    <w:rsid w:val="009B4209"/>
    <w:rsid w:val="009B5412"/>
    <w:rsid w:val="009B5743"/>
    <w:rsid w:val="009B68B8"/>
    <w:rsid w:val="009B742C"/>
    <w:rsid w:val="009C0066"/>
    <w:rsid w:val="009C159A"/>
    <w:rsid w:val="009C15AE"/>
    <w:rsid w:val="009C175A"/>
    <w:rsid w:val="009C176B"/>
    <w:rsid w:val="009C217E"/>
    <w:rsid w:val="009C2CBF"/>
    <w:rsid w:val="009C367B"/>
    <w:rsid w:val="009C3ADC"/>
    <w:rsid w:val="009C4C1A"/>
    <w:rsid w:val="009C55FA"/>
    <w:rsid w:val="009C65AF"/>
    <w:rsid w:val="009C6801"/>
    <w:rsid w:val="009C7180"/>
    <w:rsid w:val="009C7291"/>
    <w:rsid w:val="009D0901"/>
    <w:rsid w:val="009D0E8E"/>
    <w:rsid w:val="009D3222"/>
    <w:rsid w:val="009D3309"/>
    <w:rsid w:val="009D3A0B"/>
    <w:rsid w:val="009D44BD"/>
    <w:rsid w:val="009D4A48"/>
    <w:rsid w:val="009D4B4E"/>
    <w:rsid w:val="009D4CA9"/>
    <w:rsid w:val="009D5C6F"/>
    <w:rsid w:val="009D5D4D"/>
    <w:rsid w:val="009D67E2"/>
    <w:rsid w:val="009D691B"/>
    <w:rsid w:val="009D6C20"/>
    <w:rsid w:val="009E16A7"/>
    <w:rsid w:val="009E1759"/>
    <w:rsid w:val="009E358E"/>
    <w:rsid w:val="009E3857"/>
    <w:rsid w:val="009E4775"/>
    <w:rsid w:val="009E509B"/>
    <w:rsid w:val="009E53A8"/>
    <w:rsid w:val="009E54F2"/>
    <w:rsid w:val="009E584B"/>
    <w:rsid w:val="009E62DD"/>
    <w:rsid w:val="009E6462"/>
    <w:rsid w:val="009E65BD"/>
    <w:rsid w:val="009E6D38"/>
    <w:rsid w:val="009E762D"/>
    <w:rsid w:val="009E7A84"/>
    <w:rsid w:val="009F2CE9"/>
    <w:rsid w:val="009F3936"/>
    <w:rsid w:val="009F4500"/>
    <w:rsid w:val="009F4AD7"/>
    <w:rsid w:val="009F5126"/>
    <w:rsid w:val="009F5A5F"/>
    <w:rsid w:val="009F60DF"/>
    <w:rsid w:val="009F628D"/>
    <w:rsid w:val="009F7CD5"/>
    <w:rsid w:val="00A0154C"/>
    <w:rsid w:val="00A017BA"/>
    <w:rsid w:val="00A01DE3"/>
    <w:rsid w:val="00A03E48"/>
    <w:rsid w:val="00A040E4"/>
    <w:rsid w:val="00A0527E"/>
    <w:rsid w:val="00A057C2"/>
    <w:rsid w:val="00A0620E"/>
    <w:rsid w:val="00A0623D"/>
    <w:rsid w:val="00A06741"/>
    <w:rsid w:val="00A06919"/>
    <w:rsid w:val="00A074AA"/>
    <w:rsid w:val="00A07B72"/>
    <w:rsid w:val="00A119F1"/>
    <w:rsid w:val="00A12A5C"/>
    <w:rsid w:val="00A13127"/>
    <w:rsid w:val="00A131BB"/>
    <w:rsid w:val="00A14EBA"/>
    <w:rsid w:val="00A15554"/>
    <w:rsid w:val="00A17206"/>
    <w:rsid w:val="00A179CE"/>
    <w:rsid w:val="00A205BC"/>
    <w:rsid w:val="00A20BAA"/>
    <w:rsid w:val="00A21954"/>
    <w:rsid w:val="00A21BD9"/>
    <w:rsid w:val="00A22F84"/>
    <w:rsid w:val="00A230DE"/>
    <w:rsid w:val="00A24D9E"/>
    <w:rsid w:val="00A25B0B"/>
    <w:rsid w:val="00A25DC3"/>
    <w:rsid w:val="00A260BB"/>
    <w:rsid w:val="00A262FC"/>
    <w:rsid w:val="00A27970"/>
    <w:rsid w:val="00A307B7"/>
    <w:rsid w:val="00A307D6"/>
    <w:rsid w:val="00A309AD"/>
    <w:rsid w:val="00A31286"/>
    <w:rsid w:val="00A33DEF"/>
    <w:rsid w:val="00A340BA"/>
    <w:rsid w:val="00A35F3C"/>
    <w:rsid w:val="00A36402"/>
    <w:rsid w:val="00A37EAF"/>
    <w:rsid w:val="00A40DF4"/>
    <w:rsid w:val="00A410A0"/>
    <w:rsid w:val="00A414DE"/>
    <w:rsid w:val="00A420C1"/>
    <w:rsid w:val="00A42CC8"/>
    <w:rsid w:val="00A44D9A"/>
    <w:rsid w:val="00A45084"/>
    <w:rsid w:val="00A450DB"/>
    <w:rsid w:val="00A4553D"/>
    <w:rsid w:val="00A45E3D"/>
    <w:rsid w:val="00A47457"/>
    <w:rsid w:val="00A476E6"/>
    <w:rsid w:val="00A47EB9"/>
    <w:rsid w:val="00A5293A"/>
    <w:rsid w:val="00A53D5A"/>
    <w:rsid w:val="00A55343"/>
    <w:rsid w:val="00A576CD"/>
    <w:rsid w:val="00A578A9"/>
    <w:rsid w:val="00A60A70"/>
    <w:rsid w:val="00A61006"/>
    <w:rsid w:val="00A61131"/>
    <w:rsid w:val="00A6162C"/>
    <w:rsid w:val="00A61B17"/>
    <w:rsid w:val="00A633F3"/>
    <w:rsid w:val="00A63580"/>
    <w:rsid w:val="00A643CA"/>
    <w:rsid w:val="00A64475"/>
    <w:rsid w:val="00A67679"/>
    <w:rsid w:val="00A745E8"/>
    <w:rsid w:val="00A7546D"/>
    <w:rsid w:val="00A75801"/>
    <w:rsid w:val="00A76581"/>
    <w:rsid w:val="00A81E80"/>
    <w:rsid w:val="00A81FC0"/>
    <w:rsid w:val="00A82BCB"/>
    <w:rsid w:val="00A82CCB"/>
    <w:rsid w:val="00A82D74"/>
    <w:rsid w:val="00A84275"/>
    <w:rsid w:val="00A86EE0"/>
    <w:rsid w:val="00A9016C"/>
    <w:rsid w:val="00A90570"/>
    <w:rsid w:val="00A907C3"/>
    <w:rsid w:val="00A9266B"/>
    <w:rsid w:val="00A92BE4"/>
    <w:rsid w:val="00A93551"/>
    <w:rsid w:val="00A9455E"/>
    <w:rsid w:val="00A94988"/>
    <w:rsid w:val="00A970CB"/>
    <w:rsid w:val="00AA01FF"/>
    <w:rsid w:val="00AA0DD1"/>
    <w:rsid w:val="00AA0DF4"/>
    <w:rsid w:val="00AA233E"/>
    <w:rsid w:val="00AA2E40"/>
    <w:rsid w:val="00AA3541"/>
    <w:rsid w:val="00AA42B2"/>
    <w:rsid w:val="00AA4C27"/>
    <w:rsid w:val="00AA57F6"/>
    <w:rsid w:val="00AA6111"/>
    <w:rsid w:val="00AA67BE"/>
    <w:rsid w:val="00AA7AE5"/>
    <w:rsid w:val="00AB0B21"/>
    <w:rsid w:val="00AB18D6"/>
    <w:rsid w:val="00AB2A94"/>
    <w:rsid w:val="00AB2BA7"/>
    <w:rsid w:val="00AB3EC3"/>
    <w:rsid w:val="00AB5045"/>
    <w:rsid w:val="00AB6288"/>
    <w:rsid w:val="00AB6339"/>
    <w:rsid w:val="00AB6818"/>
    <w:rsid w:val="00AB681B"/>
    <w:rsid w:val="00AB71CD"/>
    <w:rsid w:val="00AC13E4"/>
    <w:rsid w:val="00AC30D6"/>
    <w:rsid w:val="00AC35E0"/>
    <w:rsid w:val="00AC40BE"/>
    <w:rsid w:val="00AC6733"/>
    <w:rsid w:val="00AC6D55"/>
    <w:rsid w:val="00AD06F3"/>
    <w:rsid w:val="00AD1354"/>
    <w:rsid w:val="00AD24EA"/>
    <w:rsid w:val="00AD2851"/>
    <w:rsid w:val="00AD3102"/>
    <w:rsid w:val="00AD471F"/>
    <w:rsid w:val="00AD4FE0"/>
    <w:rsid w:val="00AD7FD7"/>
    <w:rsid w:val="00AE1784"/>
    <w:rsid w:val="00AE33CD"/>
    <w:rsid w:val="00AE3755"/>
    <w:rsid w:val="00AE7AC1"/>
    <w:rsid w:val="00AE7F59"/>
    <w:rsid w:val="00AE7FD5"/>
    <w:rsid w:val="00AF0186"/>
    <w:rsid w:val="00AF1227"/>
    <w:rsid w:val="00AF1398"/>
    <w:rsid w:val="00AF14C7"/>
    <w:rsid w:val="00AF2DD9"/>
    <w:rsid w:val="00AF2E5E"/>
    <w:rsid w:val="00AF3095"/>
    <w:rsid w:val="00AF317E"/>
    <w:rsid w:val="00AF3AD6"/>
    <w:rsid w:val="00AF48C6"/>
    <w:rsid w:val="00AF559E"/>
    <w:rsid w:val="00AF5667"/>
    <w:rsid w:val="00AF66A9"/>
    <w:rsid w:val="00AF7D75"/>
    <w:rsid w:val="00B00008"/>
    <w:rsid w:val="00B008AA"/>
    <w:rsid w:val="00B01069"/>
    <w:rsid w:val="00B017B9"/>
    <w:rsid w:val="00B0197A"/>
    <w:rsid w:val="00B01C27"/>
    <w:rsid w:val="00B023A0"/>
    <w:rsid w:val="00B02605"/>
    <w:rsid w:val="00B02D1D"/>
    <w:rsid w:val="00B04400"/>
    <w:rsid w:val="00B050B9"/>
    <w:rsid w:val="00B12253"/>
    <w:rsid w:val="00B12902"/>
    <w:rsid w:val="00B12E9F"/>
    <w:rsid w:val="00B14382"/>
    <w:rsid w:val="00B15778"/>
    <w:rsid w:val="00B1577A"/>
    <w:rsid w:val="00B15E22"/>
    <w:rsid w:val="00B168EF"/>
    <w:rsid w:val="00B17425"/>
    <w:rsid w:val="00B17615"/>
    <w:rsid w:val="00B21630"/>
    <w:rsid w:val="00B22870"/>
    <w:rsid w:val="00B23C02"/>
    <w:rsid w:val="00B243D9"/>
    <w:rsid w:val="00B2491A"/>
    <w:rsid w:val="00B25144"/>
    <w:rsid w:val="00B25AC0"/>
    <w:rsid w:val="00B268FB"/>
    <w:rsid w:val="00B27749"/>
    <w:rsid w:val="00B277DF"/>
    <w:rsid w:val="00B30123"/>
    <w:rsid w:val="00B30B4C"/>
    <w:rsid w:val="00B31218"/>
    <w:rsid w:val="00B314AE"/>
    <w:rsid w:val="00B32F66"/>
    <w:rsid w:val="00B33077"/>
    <w:rsid w:val="00B341AA"/>
    <w:rsid w:val="00B34931"/>
    <w:rsid w:val="00B34EBF"/>
    <w:rsid w:val="00B350D1"/>
    <w:rsid w:val="00B3555D"/>
    <w:rsid w:val="00B355F9"/>
    <w:rsid w:val="00B35DEB"/>
    <w:rsid w:val="00B35DFA"/>
    <w:rsid w:val="00B378D7"/>
    <w:rsid w:val="00B4072B"/>
    <w:rsid w:val="00B40D54"/>
    <w:rsid w:val="00B40FDE"/>
    <w:rsid w:val="00B41174"/>
    <w:rsid w:val="00B41330"/>
    <w:rsid w:val="00B421FE"/>
    <w:rsid w:val="00B4392B"/>
    <w:rsid w:val="00B44136"/>
    <w:rsid w:val="00B445C9"/>
    <w:rsid w:val="00B461EB"/>
    <w:rsid w:val="00B46815"/>
    <w:rsid w:val="00B511C9"/>
    <w:rsid w:val="00B55F74"/>
    <w:rsid w:val="00B56568"/>
    <w:rsid w:val="00B56C37"/>
    <w:rsid w:val="00B56CBA"/>
    <w:rsid w:val="00B579CE"/>
    <w:rsid w:val="00B57D23"/>
    <w:rsid w:val="00B608B1"/>
    <w:rsid w:val="00B60AD2"/>
    <w:rsid w:val="00B60E01"/>
    <w:rsid w:val="00B61505"/>
    <w:rsid w:val="00B63400"/>
    <w:rsid w:val="00B63612"/>
    <w:rsid w:val="00B63781"/>
    <w:rsid w:val="00B658E1"/>
    <w:rsid w:val="00B65977"/>
    <w:rsid w:val="00B70083"/>
    <w:rsid w:val="00B7066F"/>
    <w:rsid w:val="00B70738"/>
    <w:rsid w:val="00B710F4"/>
    <w:rsid w:val="00B71E65"/>
    <w:rsid w:val="00B724BF"/>
    <w:rsid w:val="00B727A6"/>
    <w:rsid w:val="00B7303B"/>
    <w:rsid w:val="00B733F5"/>
    <w:rsid w:val="00B73680"/>
    <w:rsid w:val="00B73B4A"/>
    <w:rsid w:val="00B73F4A"/>
    <w:rsid w:val="00B74782"/>
    <w:rsid w:val="00B748B9"/>
    <w:rsid w:val="00B77B4A"/>
    <w:rsid w:val="00B80A98"/>
    <w:rsid w:val="00B80D22"/>
    <w:rsid w:val="00B81E94"/>
    <w:rsid w:val="00B8215A"/>
    <w:rsid w:val="00B84331"/>
    <w:rsid w:val="00B84769"/>
    <w:rsid w:val="00B84DB0"/>
    <w:rsid w:val="00B84EC6"/>
    <w:rsid w:val="00B85095"/>
    <w:rsid w:val="00B85585"/>
    <w:rsid w:val="00B85E51"/>
    <w:rsid w:val="00B865EC"/>
    <w:rsid w:val="00B865FF"/>
    <w:rsid w:val="00B8663F"/>
    <w:rsid w:val="00B8675B"/>
    <w:rsid w:val="00B86A9F"/>
    <w:rsid w:val="00B86ED6"/>
    <w:rsid w:val="00B86FE8"/>
    <w:rsid w:val="00B8757F"/>
    <w:rsid w:val="00B9376B"/>
    <w:rsid w:val="00B94A59"/>
    <w:rsid w:val="00B95522"/>
    <w:rsid w:val="00B956F0"/>
    <w:rsid w:val="00B9624D"/>
    <w:rsid w:val="00B9633C"/>
    <w:rsid w:val="00B96A22"/>
    <w:rsid w:val="00B97C21"/>
    <w:rsid w:val="00BA0BC2"/>
    <w:rsid w:val="00BA16CF"/>
    <w:rsid w:val="00BA16E5"/>
    <w:rsid w:val="00BA25A2"/>
    <w:rsid w:val="00BA2AB5"/>
    <w:rsid w:val="00BA3141"/>
    <w:rsid w:val="00BA3732"/>
    <w:rsid w:val="00BA38AE"/>
    <w:rsid w:val="00BA3F37"/>
    <w:rsid w:val="00BA40A3"/>
    <w:rsid w:val="00BA5C84"/>
    <w:rsid w:val="00BA6049"/>
    <w:rsid w:val="00BA6A10"/>
    <w:rsid w:val="00BA70E5"/>
    <w:rsid w:val="00BA73AB"/>
    <w:rsid w:val="00BA7421"/>
    <w:rsid w:val="00BA7E61"/>
    <w:rsid w:val="00BB0DA4"/>
    <w:rsid w:val="00BB0ED7"/>
    <w:rsid w:val="00BB1E44"/>
    <w:rsid w:val="00BB2233"/>
    <w:rsid w:val="00BB326F"/>
    <w:rsid w:val="00BB3A2B"/>
    <w:rsid w:val="00BB5132"/>
    <w:rsid w:val="00BB6900"/>
    <w:rsid w:val="00BB6D1D"/>
    <w:rsid w:val="00BC060D"/>
    <w:rsid w:val="00BC0F6E"/>
    <w:rsid w:val="00BC144F"/>
    <w:rsid w:val="00BC1CF1"/>
    <w:rsid w:val="00BC3CD1"/>
    <w:rsid w:val="00BC4475"/>
    <w:rsid w:val="00BC48AE"/>
    <w:rsid w:val="00BC5D8D"/>
    <w:rsid w:val="00BC61A5"/>
    <w:rsid w:val="00BC6667"/>
    <w:rsid w:val="00BC75D6"/>
    <w:rsid w:val="00BD11D5"/>
    <w:rsid w:val="00BD4F07"/>
    <w:rsid w:val="00BE0A5E"/>
    <w:rsid w:val="00BE2138"/>
    <w:rsid w:val="00BE2692"/>
    <w:rsid w:val="00BE424D"/>
    <w:rsid w:val="00BE43BF"/>
    <w:rsid w:val="00BE64BD"/>
    <w:rsid w:val="00BE719E"/>
    <w:rsid w:val="00BF14BB"/>
    <w:rsid w:val="00BF1BC8"/>
    <w:rsid w:val="00BF203E"/>
    <w:rsid w:val="00BF3DC6"/>
    <w:rsid w:val="00BF4F8B"/>
    <w:rsid w:val="00BF507E"/>
    <w:rsid w:val="00BF63B8"/>
    <w:rsid w:val="00BF69F3"/>
    <w:rsid w:val="00BF76CF"/>
    <w:rsid w:val="00BF7754"/>
    <w:rsid w:val="00BF79A8"/>
    <w:rsid w:val="00C0163C"/>
    <w:rsid w:val="00C018D0"/>
    <w:rsid w:val="00C01CB0"/>
    <w:rsid w:val="00C01DE2"/>
    <w:rsid w:val="00C02F28"/>
    <w:rsid w:val="00C03240"/>
    <w:rsid w:val="00C036B2"/>
    <w:rsid w:val="00C03C79"/>
    <w:rsid w:val="00C0490E"/>
    <w:rsid w:val="00C05621"/>
    <w:rsid w:val="00C05853"/>
    <w:rsid w:val="00C10055"/>
    <w:rsid w:val="00C10D5D"/>
    <w:rsid w:val="00C11435"/>
    <w:rsid w:val="00C11C5D"/>
    <w:rsid w:val="00C12043"/>
    <w:rsid w:val="00C1325A"/>
    <w:rsid w:val="00C142A0"/>
    <w:rsid w:val="00C16C42"/>
    <w:rsid w:val="00C178F7"/>
    <w:rsid w:val="00C208EE"/>
    <w:rsid w:val="00C213D2"/>
    <w:rsid w:val="00C2145B"/>
    <w:rsid w:val="00C22BDE"/>
    <w:rsid w:val="00C23BD2"/>
    <w:rsid w:val="00C23E51"/>
    <w:rsid w:val="00C253F1"/>
    <w:rsid w:val="00C2601D"/>
    <w:rsid w:val="00C317E1"/>
    <w:rsid w:val="00C31B6E"/>
    <w:rsid w:val="00C3271F"/>
    <w:rsid w:val="00C3499E"/>
    <w:rsid w:val="00C34CC9"/>
    <w:rsid w:val="00C35221"/>
    <w:rsid w:val="00C35D6A"/>
    <w:rsid w:val="00C36326"/>
    <w:rsid w:val="00C37779"/>
    <w:rsid w:val="00C4092F"/>
    <w:rsid w:val="00C409E7"/>
    <w:rsid w:val="00C41ED2"/>
    <w:rsid w:val="00C42584"/>
    <w:rsid w:val="00C43DCB"/>
    <w:rsid w:val="00C441F8"/>
    <w:rsid w:val="00C45E7B"/>
    <w:rsid w:val="00C46165"/>
    <w:rsid w:val="00C476D1"/>
    <w:rsid w:val="00C51358"/>
    <w:rsid w:val="00C51D65"/>
    <w:rsid w:val="00C5276F"/>
    <w:rsid w:val="00C53498"/>
    <w:rsid w:val="00C53EC7"/>
    <w:rsid w:val="00C573B1"/>
    <w:rsid w:val="00C60517"/>
    <w:rsid w:val="00C605C8"/>
    <w:rsid w:val="00C60733"/>
    <w:rsid w:val="00C60EFE"/>
    <w:rsid w:val="00C6163D"/>
    <w:rsid w:val="00C630A7"/>
    <w:rsid w:val="00C650C6"/>
    <w:rsid w:val="00C6601F"/>
    <w:rsid w:val="00C664F3"/>
    <w:rsid w:val="00C67671"/>
    <w:rsid w:val="00C67CCB"/>
    <w:rsid w:val="00C70E49"/>
    <w:rsid w:val="00C70F9F"/>
    <w:rsid w:val="00C71115"/>
    <w:rsid w:val="00C72B54"/>
    <w:rsid w:val="00C7364C"/>
    <w:rsid w:val="00C73651"/>
    <w:rsid w:val="00C738BB"/>
    <w:rsid w:val="00C74FDA"/>
    <w:rsid w:val="00C7563D"/>
    <w:rsid w:val="00C77523"/>
    <w:rsid w:val="00C77C78"/>
    <w:rsid w:val="00C77C8B"/>
    <w:rsid w:val="00C80520"/>
    <w:rsid w:val="00C81EBA"/>
    <w:rsid w:val="00C82325"/>
    <w:rsid w:val="00C832EE"/>
    <w:rsid w:val="00C84088"/>
    <w:rsid w:val="00C84244"/>
    <w:rsid w:val="00C85E15"/>
    <w:rsid w:val="00C87D61"/>
    <w:rsid w:val="00C90417"/>
    <w:rsid w:val="00C912A7"/>
    <w:rsid w:val="00C92AE0"/>
    <w:rsid w:val="00C92F9E"/>
    <w:rsid w:val="00C93158"/>
    <w:rsid w:val="00C93639"/>
    <w:rsid w:val="00C93935"/>
    <w:rsid w:val="00C93B26"/>
    <w:rsid w:val="00C93F20"/>
    <w:rsid w:val="00C94441"/>
    <w:rsid w:val="00C949FA"/>
    <w:rsid w:val="00C94DE1"/>
    <w:rsid w:val="00C94E64"/>
    <w:rsid w:val="00C95413"/>
    <w:rsid w:val="00C95B7F"/>
    <w:rsid w:val="00C95D43"/>
    <w:rsid w:val="00C95E9E"/>
    <w:rsid w:val="00C96542"/>
    <w:rsid w:val="00CA0C39"/>
    <w:rsid w:val="00CA1308"/>
    <w:rsid w:val="00CA3105"/>
    <w:rsid w:val="00CA3A0C"/>
    <w:rsid w:val="00CA42B8"/>
    <w:rsid w:val="00CA4327"/>
    <w:rsid w:val="00CA5D30"/>
    <w:rsid w:val="00CA5FBA"/>
    <w:rsid w:val="00CA60C1"/>
    <w:rsid w:val="00CA6789"/>
    <w:rsid w:val="00CA70E6"/>
    <w:rsid w:val="00CA747F"/>
    <w:rsid w:val="00CB0A6F"/>
    <w:rsid w:val="00CB213E"/>
    <w:rsid w:val="00CB3239"/>
    <w:rsid w:val="00CB3409"/>
    <w:rsid w:val="00CB4BD6"/>
    <w:rsid w:val="00CB57CB"/>
    <w:rsid w:val="00CB6B78"/>
    <w:rsid w:val="00CB7089"/>
    <w:rsid w:val="00CB710F"/>
    <w:rsid w:val="00CB7423"/>
    <w:rsid w:val="00CB7774"/>
    <w:rsid w:val="00CC1F63"/>
    <w:rsid w:val="00CC2A1F"/>
    <w:rsid w:val="00CC2FDF"/>
    <w:rsid w:val="00CC3150"/>
    <w:rsid w:val="00CC5255"/>
    <w:rsid w:val="00CC5270"/>
    <w:rsid w:val="00CC7257"/>
    <w:rsid w:val="00CC7547"/>
    <w:rsid w:val="00CD0627"/>
    <w:rsid w:val="00CD067C"/>
    <w:rsid w:val="00CD0FEF"/>
    <w:rsid w:val="00CD11B0"/>
    <w:rsid w:val="00CD1704"/>
    <w:rsid w:val="00CD17FE"/>
    <w:rsid w:val="00CD1917"/>
    <w:rsid w:val="00CD243D"/>
    <w:rsid w:val="00CD277C"/>
    <w:rsid w:val="00CD4490"/>
    <w:rsid w:val="00CD5585"/>
    <w:rsid w:val="00CD6867"/>
    <w:rsid w:val="00CD69B0"/>
    <w:rsid w:val="00CD69F8"/>
    <w:rsid w:val="00CD6A89"/>
    <w:rsid w:val="00CD77FE"/>
    <w:rsid w:val="00CE037B"/>
    <w:rsid w:val="00CE04B1"/>
    <w:rsid w:val="00CE2DB6"/>
    <w:rsid w:val="00CE33A5"/>
    <w:rsid w:val="00CE383B"/>
    <w:rsid w:val="00CE3B6F"/>
    <w:rsid w:val="00CE6ED3"/>
    <w:rsid w:val="00CE7668"/>
    <w:rsid w:val="00CF0330"/>
    <w:rsid w:val="00CF0666"/>
    <w:rsid w:val="00CF1FCC"/>
    <w:rsid w:val="00CF1FE0"/>
    <w:rsid w:val="00CF2F8C"/>
    <w:rsid w:val="00CF4251"/>
    <w:rsid w:val="00CF5023"/>
    <w:rsid w:val="00CF5B9A"/>
    <w:rsid w:val="00CF5BBB"/>
    <w:rsid w:val="00CF6512"/>
    <w:rsid w:val="00CF6E56"/>
    <w:rsid w:val="00CF7428"/>
    <w:rsid w:val="00CF7C27"/>
    <w:rsid w:val="00D03202"/>
    <w:rsid w:val="00D05013"/>
    <w:rsid w:val="00D105FC"/>
    <w:rsid w:val="00D10713"/>
    <w:rsid w:val="00D10959"/>
    <w:rsid w:val="00D10B80"/>
    <w:rsid w:val="00D12A0F"/>
    <w:rsid w:val="00D140EE"/>
    <w:rsid w:val="00D14E26"/>
    <w:rsid w:val="00D14F23"/>
    <w:rsid w:val="00D15060"/>
    <w:rsid w:val="00D16ECF"/>
    <w:rsid w:val="00D2007D"/>
    <w:rsid w:val="00D2128C"/>
    <w:rsid w:val="00D21958"/>
    <w:rsid w:val="00D23866"/>
    <w:rsid w:val="00D23A75"/>
    <w:rsid w:val="00D24059"/>
    <w:rsid w:val="00D26737"/>
    <w:rsid w:val="00D267A0"/>
    <w:rsid w:val="00D30038"/>
    <w:rsid w:val="00D30233"/>
    <w:rsid w:val="00D305E8"/>
    <w:rsid w:val="00D314C3"/>
    <w:rsid w:val="00D31CAB"/>
    <w:rsid w:val="00D32FA2"/>
    <w:rsid w:val="00D33124"/>
    <w:rsid w:val="00D333C0"/>
    <w:rsid w:val="00D34CCE"/>
    <w:rsid w:val="00D368A2"/>
    <w:rsid w:val="00D36AC1"/>
    <w:rsid w:val="00D36DE2"/>
    <w:rsid w:val="00D37A0B"/>
    <w:rsid w:val="00D405C3"/>
    <w:rsid w:val="00D414D2"/>
    <w:rsid w:val="00D418D0"/>
    <w:rsid w:val="00D4262E"/>
    <w:rsid w:val="00D42AC0"/>
    <w:rsid w:val="00D42EE5"/>
    <w:rsid w:val="00D431EC"/>
    <w:rsid w:val="00D43C63"/>
    <w:rsid w:val="00D43D8F"/>
    <w:rsid w:val="00D44E48"/>
    <w:rsid w:val="00D45568"/>
    <w:rsid w:val="00D47221"/>
    <w:rsid w:val="00D47849"/>
    <w:rsid w:val="00D47EA1"/>
    <w:rsid w:val="00D503F6"/>
    <w:rsid w:val="00D505AA"/>
    <w:rsid w:val="00D50E0F"/>
    <w:rsid w:val="00D51E6E"/>
    <w:rsid w:val="00D55703"/>
    <w:rsid w:val="00D56541"/>
    <w:rsid w:val="00D565AB"/>
    <w:rsid w:val="00D60E20"/>
    <w:rsid w:val="00D61ABC"/>
    <w:rsid w:val="00D6267D"/>
    <w:rsid w:val="00D62A31"/>
    <w:rsid w:val="00D631B2"/>
    <w:rsid w:val="00D6353F"/>
    <w:rsid w:val="00D63CCE"/>
    <w:rsid w:val="00D63E3F"/>
    <w:rsid w:val="00D6468C"/>
    <w:rsid w:val="00D64DA9"/>
    <w:rsid w:val="00D650B9"/>
    <w:rsid w:val="00D65328"/>
    <w:rsid w:val="00D65658"/>
    <w:rsid w:val="00D65B53"/>
    <w:rsid w:val="00D66246"/>
    <w:rsid w:val="00D66C0E"/>
    <w:rsid w:val="00D70D0A"/>
    <w:rsid w:val="00D73A55"/>
    <w:rsid w:val="00D74295"/>
    <w:rsid w:val="00D74FDB"/>
    <w:rsid w:val="00D7617B"/>
    <w:rsid w:val="00D765E7"/>
    <w:rsid w:val="00D77F18"/>
    <w:rsid w:val="00D8040F"/>
    <w:rsid w:val="00D80493"/>
    <w:rsid w:val="00D808BF"/>
    <w:rsid w:val="00D81DE0"/>
    <w:rsid w:val="00D8256A"/>
    <w:rsid w:val="00D82661"/>
    <w:rsid w:val="00D82954"/>
    <w:rsid w:val="00D832C0"/>
    <w:rsid w:val="00D860C0"/>
    <w:rsid w:val="00D870D0"/>
    <w:rsid w:val="00D8776C"/>
    <w:rsid w:val="00D87F71"/>
    <w:rsid w:val="00D902C4"/>
    <w:rsid w:val="00D90731"/>
    <w:rsid w:val="00D910F9"/>
    <w:rsid w:val="00D9120F"/>
    <w:rsid w:val="00D914F9"/>
    <w:rsid w:val="00D915E2"/>
    <w:rsid w:val="00D91972"/>
    <w:rsid w:val="00D91E22"/>
    <w:rsid w:val="00D92C4F"/>
    <w:rsid w:val="00D92CEA"/>
    <w:rsid w:val="00D938DB"/>
    <w:rsid w:val="00D941A5"/>
    <w:rsid w:val="00D951BD"/>
    <w:rsid w:val="00D96603"/>
    <w:rsid w:val="00D96EEB"/>
    <w:rsid w:val="00D971EA"/>
    <w:rsid w:val="00DA046D"/>
    <w:rsid w:val="00DA066F"/>
    <w:rsid w:val="00DA080E"/>
    <w:rsid w:val="00DA0AA7"/>
    <w:rsid w:val="00DA17C1"/>
    <w:rsid w:val="00DA2F44"/>
    <w:rsid w:val="00DA3E9D"/>
    <w:rsid w:val="00DA50E1"/>
    <w:rsid w:val="00DA5614"/>
    <w:rsid w:val="00DA5A40"/>
    <w:rsid w:val="00DA5DF3"/>
    <w:rsid w:val="00DA5E50"/>
    <w:rsid w:val="00DA5F96"/>
    <w:rsid w:val="00DA7022"/>
    <w:rsid w:val="00DB0753"/>
    <w:rsid w:val="00DB0F00"/>
    <w:rsid w:val="00DB17FB"/>
    <w:rsid w:val="00DB1A74"/>
    <w:rsid w:val="00DB2F7A"/>
    <w:rsid w:val="00DB3E5D"/>
    <w:rsid w:val="00DB4027"/>
    <w:rsid w:val="00DB47A6"/>
    <w:rsid w:val="00DB5202"/>
    <w:rsid w:val="00DB6ED3"/>
    <w:rsid w:val="00DB721D"/>
    <w:rsid w:val="00DB7774"/>
    <w:rsid w:val="00DC00FC"/>
    <w:rsid w:val="00DC155D"/>
    <w:rsid w:val="00DC169E"/>
    <w:rsid w:val="00DC19ED"/>
    <w:rsid w:val="00DC27A9"/>
    <w:rsid w:val="00DC2C88"/>
    <w:rsid w:val="00DC53AC"/>
    <w:rsid w:val="00DC644A"/>
    <w:rsid w:val="00DC7062"/>
    <w:rsid w:val="00DC76C1"/>
    <w:rsid w:val="00DC7C4B"/>
    <w:rsid w:val="00DD218E"/>
    <w:rsid w:val="00DD3D2F"/>
    <w:rsid w:val="00DD45E2"/>
    <w:rsid w:val="00DD531C"/>
    <w:rsid w:val="00DD6206"/>
    <w:rsid w:val="00DD7B09"/>
    <w:rsid w:val="00DE0121"/>
    <w:rsid w:val="00DE0FCF"/>
    <w:rsid w:val="00DE156E"/>
    <w:rsid w:val="00DE1B23"/>
    <w:rsid w:val="00DE214A"/>
    <w:rsid w:val="00DE2270"/>
    <w:rsid w:val="00DE266E"/>
    <w:rsid w:val="00DE2D1F"/>
    <w:rsid w:val="00DE540D"/>
    <w:rsid w:val="00DE5516"/>
    <w:rsid w:val="00DE5E3A"/>
    <w:rsid w:val="00DF098E"/>
    <w:rsid w:val="00DF0DDA"/>
    <w:rsid w:val="00DF154E"/>
    <w:rsid w:val="00DF25DE"/>
    <w:rsid w:val="00DF3FE9"/>
    <w:rsid w:val="00E0019E"/>
    <w:rsid w:val="00E01269"/>
    <w:rsid w:val="00E01FE9"/>
    <w:rsid w:val="00E028EB"/>
    <w:rsid w:val="00E03492"/>
    <w:rsid w:val="00E04AF4"/>
    <w:rsid w:val="00E05DA2"/>
    <w:rsid w:val="00E06383"/>
    <w:rsid w:val="00E071AA"/>
    <w:rsid w:val="00E10390"/>
    <w:rsid w:val="00E10972"/>
    <w:rsid w:val="00E10B01"/>
    <w:rsid w:val="00E14058"/>
    <w:rsid w:val="00E15F64"/>
    <w:rsid w:val="00E16A02"/>
    <w:rsid w:val="00E21666"/>
    <w:rsid w:val="00E21B7F"/>
    <w:rsid w:val="00E22430"/>
    <w:rsid w:val="00E22871"/>
    <w:rsid w:val="00E237E1"/>
    <w:rsid w:val="00E2398E"/>
    <w:rsid w:val="00E23E93"/>
    <w:rsid w:val="00E246B1"/>
    <w:rsid w:val="00E257BE"/>
    <w:rsid w:val="00E25FB9"/>
    <w:rsid w:val="00E2769F"/>
    <w:rsid w:val="00E3001F"/>
    <w:rsid w:val="00E300C4"/>
    <w:rsid w:val="00E3041F"/>
    <w:rsid w:val="00E31A02"/>
    <w:rsid w:val="00E31E44"/>
    <w:rsid w:val="00E32CA1"/>
    <w:rsid w:val="00E32EDE"/>
    <w:rsid w:val="00E32FD3"/>
    <w:rsid w:val="00E35282"/>
    <w:rsid w:val="00E419E1"/>
    <w:rsid w:val="00E41F87"/>
    <w:rsid w:val="00E4246C"/>
    <w:rsid w:val="00E44BDF"/>
    <w:rsid w:val="00E44EA8"/>
    <w:rsid w:val="00E45653"/>
    <w:rsid w:val="00E45883"/>
    <w:rsid w:val="00E4784D"/>
    <w:rsid w:val="00E47A88"/>
    <w:rsid w:val="00E50FA6"/>
    <w:rsid w:val="00E51536"/>
    <w:rsid w:val="00E51B0E"/>
    <w:rsid w:val="00E51B39"/>
    <w:rsid w:val="00E5213A"/>
    <w:rsid w:val="00E52242"/>
    <w:rsid w:val="00E53002"/>
    <w:rsid w:val="00E551AD"/>
    <w:rsid w:val="00E55421"/>
    <w:rsid w:val="00E555FD"/>
    <w:rsid w:val="00E56CDA"/>
    <w:rsid w:val="00E57AFF"/>
    <w:rsid w:val="00E57FF4"/>
    <w:rsid w:val="00E60601"/>
    <w:rsid w:val="00E60619"/>
    <w:rsid w:val="00E60CFF"/>
    <w:rsid w:val="00E61F69"/>
    <w:rsid w:val="00E62208"/>
    <w:rsid w:val="00E62335"/>
    <w:rsid w:val="00E62A9A"/>
    <w:rsid w:val="00E62D2D"/>
    <w:rsid w:val="00E62F0B"/>
    <w:rsid w:val="00E63C49"/>
    <w:rsid w:val="00E64683"/>
    <w:rsid w:val="00E648F2"/>
    <w:rsid w:val="00E65B9B"/>
    <w:rsid w:val="00E662C4"/>
    <w:rsid w:val="00E66977"/>
    <w:rsid w:val="00E66C80"/>
    <w:rsid w:val="00E671EC"/>
    <w:rsid w:val="00E71CDF"/>
    <w:rsid w:val="00E7254C"/>
    <w:rsid w:val="00E726C1"/>
    <w:rsid w:val="00E72B58"/>
    <w:rsid w:val="00E73503"/>
    <w:rsid w:val="00E73DDE"/>
    <w:rsid w:val="00E74085"/>
    <w:rsid w:val="00E75219"/>
    <w:rsid w:val="00E75433"/>
    <w:rsid w:val="00E75B06"/>
    <w:rsid w:val="00E75B8C"/>
    <w:rsid w:val="00E7663A"/>
    <w:rsid w:val="00E76A64"/>
    <w:rsid w:val="00E81107"/>
    <w:rsid w:val="00E814FF"/>
    <w:rsid w:val="00E81764"/>
    <w:rsid w:val="00E83E26"/>
    <w:rsid w:val="00E83FAC"/>
    <w:rsid w:val="00E842DC"/>
    <w:rsid w:val="00E8465D"/>
    <w:rsid w:val="00E84E80"/>
    <w:rsid w:val="00E86F28"/>
    <w:rsid w:val="00E92440"/>
    <w:rsid w:val="00E931F6"/>
    <w:rsid w:val="00E9376D"/>
    <w:rsid w:val="00E93FBC"/>
    <w:rsid w:val="00E95074"/>
    <w:rsid w:val="00E9612C"/>
    <w:rsid w:val="00E96230"/>
    <w:rsid w:val="00E965D7"/>
    <w:rsid w:val="00E97100"/>
    <w:rsid w:val="00E97BFC"/>
    <w:rsid w:val="00EA1665"/>
    <w:rsid w:val="00EA1AE5"/>
    <w:rsid w:val="00EA230E"/>
    <w:rsid w:val="00EA352C"/>
    <w:rsid w:val="00EA4080"/>
    <w:rsid w:val="00EA5413"/>
    <w:rsid w:val="00EA5F4E"/>
    <w:rsid w:val="00EA602F"/>
    <w:rsid w:val="00EA7EB6"/>
    <w:rsid w:val="00EB04D3"/>
    <w:rsid w:val="00EB1104"/>
    <w:rsid w:val="00EB1295"/>
    <w:rsid w:val="00EB1382"/>
    <w:rsid w:val="00EB24D2"/>
    <w:rsid w:val="00EB27A9"/>
    <w:rsid w:val="00EB4D37"/>
    <w:rsid w:val="00EB4E39"/>
    <w:rsid w:val="00EB6455"/>
    <w:rsid w:val="00EB64E7"/>
    <w:rsid w:val="00EB7EF9"/>
    <w:rsid w:val="00EC16C2"/>
    <w:rsid w:val="00EC1A93"/>
    <w:rsid w:val="00EC1B48"/>
    <w:rsid w:val="00EC21CA"/>
    <w:rsid w:val="00EC3D36"/>
    <w:rsid w:val="00EC54BA"/>
    <w:rsid w:val="00EC567A"/>
    <w:rsid w:val="00EC5845"/>
    <w:rsid w:val="00EC660B"/>
    <w:rsid w:val="00EC6813"/>
    <w:rsid w:val="00EC746E"/>
    <w:rsid w:val="00EC78D9"/>
    <w:rsid w:val="00EC7939"/>
    <w:rsid w:val="00ED0BAB"/>
    <w:rsid w:val="00ED1061"/>
    <w:rsid w:val="00ED130F"/>
    <w:rsid w:val="00ED229D"/>
    <w:rsid w:val="00ED3FBA"/>
    <w:rsid w:val="00ED4622"/>
    <w:rsid w:val="00ED494F"/>
    <w:rsid w:val="00ED7958"/>
    <w:rsid w:val="00EE1706"/>
    <w:rsid w:val="00EE24C1"/>
    <w:rsid w:val="00EE52EB"/>
    <w:rsid w:val="00EE5EA4"/>
    <w:rsid w:val="00EE7430"/>
    <w:rsid w:val="00EF10BD"/>
    <w:rsid w:val="00EF1A10"/>
    <w:rsid w:val="00EF2376"/>
    <w:rsid w:val="00EF2680"/>
    <w:rsid w:val="00EF2EA7"/>
    <w:rsid w:val="00EF3B3A"/>
    <w:rsid w:val="00EF4232"/>
    <w:rsid w:val="00EF48DC"/>
    <w:rsid w:val="00EF7484"/>
    <w:rsid w:val="00EF74FD"/>
    <w:rsid w:val="00EF77A4"/>
    <w:rsid w:val="00EF7D2F"/>
    <w:rsid w:val="00F02D02"/>
    <w:rsid w:val="00F03346"/>
    <w:rsid w:val="00F03578"/>
    <w:rsid w:val="00F04DC0"/>
    <w:rsid w:val="00F05650"/>
    <w:rsid w:val="00F05CBC"/>
    <w:rsid w:val="00F073A0"/>
    <w:rsid w:val="00F073BD"/>
    <w:rsid w:val="00F1012D"/>
    <w:rsid w:val="00F11926"/>
    <w:rsid w:val="00F1305F"/>
    <w:rsid w:val="00F13202"/>
    <w:rsid w:val="00F14DA8"/>
    <w:rsid w:val="00F15B0A"/>
    <w:rsid w:val="00F16953"/>
    <w:rsid w:val="00F16B19"/>
    <w:rsid w:val="00F16CAC"/>
    <w:rsid w:val="00F22270"/>
    <w:rsid w:val="00F25029"/>
    <w:rsid w:val="00F25482"/>
    <w:rsid w:val="00F2560B"/>
    <w:rsid w:val="00F25891"/>
    <w:rsid w:val="00F26635"/>
    <w:rsid w:val="00F30754"/>
    <w:rsid w:val="00F317B1"/>
    <w:rsid w:val="00F31AD3"/>
    <w:rsid w:val="00F32681"/>
    <w:rsid w:val="00F3269F"/>
    <w:rsid w:val="00F33A5E"/>
    <w:rsid w:val="00F33AD5"/>
    <w:rsid w:val="00F34161"/>
    <w:rsid w:val="00F3416D"/>
    <w:rsid w:val="00F34D81"/>
    <w:rsid w:val="00F34EF2"/>
    <w:rsid w:val="00F3512B"/>
    <w:rsid w:val="00F351E3"/>
    <w:rsid w:val="00F35714"/>
    <w:rsid w:val="00F3602D"/>
    <w:rsid w:val="00F362DD"/>
    <w:rsid w:val="00F373C9"/>
    <w:rsid w:val="00F37C04"/>
    <w:rsid w:val="00F37FB4"/>
    <w:rsid w:val="00F42152"/>
    <w:rsid w:val="00F4463E"/>
    <w:rsid w:val="00F44E56"/>
    <w:rsid w:val="00F450D6"/>
    <w:rsid w:val="00F4510F"/>
    <w:rsid w:val="00F45503"/>
    <w:rsid w:val="00F457E9"/>
    <w:rsid w:val="00F45F65"/>
    <w:rsid w:val="00F46083"/>
    <w:rsid w:val="00F476B0"/>
    <w:rsid w:val="00F47986"/>
    <w:rsid w:val="00F50602"/>
    <w:rsid w:val="00F50D50"/>
    <w:rsid w:val="00F50FDA"/>
    <w:rsid w:val="00F51480"/>
    <w:rsid w:val="00F53D06"/>
    <w:rsid w:val="00F54254"/>
    <w:rsid w:val="00F54685"/>
    <w:rsid w:val="00F54C00"/>
    <w:rsid w:val="00F55681"/>
    <w:rsid w:val="00F55CEA"/>
    <w:rsid w:val="00F5638C"/>
    <w:rsid w:val="00F56561"/>
    <w:rsid w:val="00F56D73"/>
    <w:rsid w:val="00F57534"/>
    <w:rsid w:val="00F57EF0"/>
    <w:rsid w:val="00F60298"/>
    <w:rsid w:val="00F6607E"/>
    <w:rsid w:val="00F67BFB"/>
    <w:rsid w:val="00F67F75"/>
    <w:rsid w:val="00F709F2"/>
    <w:rsid w:val="00F7164D"/>
    <w:rsid w:val="00F7331C"/>
    <w:rsid w:val="00F739CF"/>
    <w:rsid w:val="00F74199"/>
    <w:rsid w:val="00F74227"/>
    <w:rsid w:val="00F74328"/>
    <w:rsid w:val="00F760C6"/>
    <w:rsid w:val="00F8172B"/>
    <w:rsid w:val="00F8267F"/>
    <w:rsid w:val="00F82FCD"/>
    <w:rsid w:val="00F83722"/>
    <w:rsid w:val="00F83B89"/>
    <w:rsid w:val="00F84BEB"/>
    <w:rsid w:val="00F84E6B"/>
    <w:rsid w:val="00F865B3"/>
    <w:rsid w:val="00F8671D"/>
    <w:rsid w:val="00F90660"/>
    <w:rsid w:val="00F9077E"/>
    <w:rsid w:val="00F90965"/>
    <w:rsid w:val="00F90D1D"/>
    <w:rsid w:val="00F9110C"/>
    <w:rsid w:val="00F9112D"/>
    <w:rsid w:val="00F9149A"/>
    <w:rsid w:val="00F916EB"/>
    <w:rsid w:val="00F9257D"/>
    <w:rsid w:val="00F93920"/>
    <w:rsid w:val="00F93933"/>
    <w:rsid w:val="00F93B04"/>
    <w:rsid w:val="00F95645"/>
    <w:rsid w:val="00F96784"/>
    <w:rsid w:val="00FA0262"/>
    <w:rsid w:val="00FA0E98"/>
    <w:rsid w:val="00FA1E9D"/>
    <w:rsid w:val="00FA2D2D"/>
    <w:rsid w:val="00FA45F9"/>
    <w:rsid w:val="00FA5407"/>
    <w:rsid w:val="00FA616D"/>
    <w:rsid w:val="00FA6D2F"/>
    <w:rsid w:val="00FA7C26"/>
    <w:rsid w:val="00FB249A"/>
    <w:rsid w:val="00FB2A70"/>
    <w:rsid w:val="00FB416F"/>
    <w:rsid w:val="00FB46D8"/>
    <w:rsid w:val="00FB4867"/>
    <w:rsid w:val="00FB5C7B"/>
    <w:rsid w:val="00FB6777"/>
    <w:rsid w:val="00FC0945"/>
    <w:rsid w:val="00FC22C1"/>
    <w:rsid w:val="00FC2DC2"/>
    <w:rsid w:val="00FC33E7"/>
    <w:rsid w:val="00FC39E5"/>
    <w:rsid w:val="00FC3A9B"/>
    <w:rsid w:val="00FC3D7A"/>
    <w:rsid w:val="00FC3F04"/>
    <w:rsid w:val="00FC549A"/>
    <w:rsid w:val="00FC5CA1"/>
    <w:rsid w:val="00FC5EB5"/>
    <w:rsid w:val="00FC6EBB"/>
    <w:rsid w:val="00FC71D8"/>
    <w:rsid w:val="00FD040A"/>
    <w:rsid w:val="00FD04E4"/>
    <w:rsid w:val="00FD06AE"/>
    <w:rsid w:val="00FD07D5"/>
    <w:rsid w:val="00FD0879"/>
    <w:rsid w:val="00FD14A0"/>
    <w:rsid w:val="00FD1888"/>
    <w:rsid w:val="00FD202C"/>
    <w:rsid w:val="00FD2912"/>
    <w:rsid w:val="00FD3018"/>
    <w:rsid w:val="00FD48C0"/>
    <w:rsid w:val="00FD4ACD"/>
    <w:rsid w:val="00FD4B73"/>
    <w:rsid w:val="00FD5A7D"/>
    <w:rsid w:val="00FD7096"/>
    <w:rsid w:val="00FD79CC"/>
    <w:rsid w:val="00FE010D"/>
    <w:rsid w:val="00FE07FF"/>
    <w:rsid w:val="00FE16FA"/>
    <w:rsid w:val="00FE2014"/>
    <w:rsid w:val="00FE2194"/>
    <w:rsid w:val="00FE3663"/>
    <w:rsid w:val="00FE3996"/>
    <w:rsid w:val="00FE41B8"/>
    <w:rsid w:val="00FE70F1"/>
    <w:rsid w:val="00FE75CD"/>
    <w:rsid w:val="00FE7763"/>
    <w:rsid w:val="00FF0923"/>
    <w:rsid w:val="00FF0E43"/>
    <w:rsid w:val="00FF139E"/>
    <w:rsid w:val="00FF1F79"/>
    <w:rsid w:val="00FF2534"/>
    <w:rsid w:val="00FF3ADE"/>
    <w:rsid w:val="00FF4938"/>
    <w:rsid w:val="00FF4B5A"/>
    <w:rsid w:val="00FF50C1"/>
    <w:rsid w:val="00FF5249"/>
    <w:rsid w:val="00FF5F00"/>
    <w:rsid w:val="00FF6755"/>
    <w:rsid w:val="00FF6C64"/>
    <w:rsid w:val="00FF6DB9"/>
    <w:rsid w:val="00FF6E96"/>
    <w:rsid w:val="00FF72C6"/>
    <w:rsid w:val="00FF764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fill="f" fillcolor="white">
      <v:fill color="white" on="f"/>
      <v:stroke endarrow="block"/>
      <o:colormru v:ext="edit" colors="#3cc,#6cf,#9bcbf7"/>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7FD"/>
    <w:rPr>
      <w:sz w:val="24"/>
    </w:rPr>
  </w:style>
  <w:style w:type="paragraph" w:styleId="Heading1">
    <w:name w:val="heading 1"/>
    <w:basedOn w:val="Normal"/>
    <w:next w:val="Normal"/>
    <w:link w:val="Heading1Char"/>
    <w:qFormat/>
    <w:rsid w:val="00BB6900"/>
    <w:pPr>
      <w:widowControl w:val="0"/>
      <w:spacing w:before="240"/>
      <w:jc w:val="both"/>
      <w:outlineLvl w:val="0"/>
    </w:pPr>
    <w:rPr>
      <w:rFonts w:ascii="Arial Black" w:hAnsi="Arial Black"/>
      <w:kern w:val="28"/>
    </w:rPr>
  </w:style>
  <w:style w:type="paragraph" w:styleId="Heading2">
    <w:name w:val="heading 2"/>
    <w:basedOn w:val="Normal"/>
    <w:next w:val="Normal"/>
    <w:qFormat/>
    <w:rsid w:val="002E1FC7"/>
    <w:pPr>
      <w:widowControl w:val="0"/>
      <w:spacing w:before="240"/>
      <w:jc w:val="both"/>
      <w:outlineLvl w:val="1"/>
    </w:pPr>
    <w:rPr>
      <w:rFonts w:ascii="Arial Black" w:hAnsi="Arial Black"/>
    </w:rPr>
  </w:style>
  <w:style w:type="paragraph" w:styleId="Heading3">
    <w:name w:val="heading 3"/>
    <w:basedOn w:val="Normal"/>
    <w:next w:val="Normal"/>
    <w:qFormat/>
    <w:rsid w:val="0042487C"/>
    <w:pPr>
      <w:widowControl w:val="0"/>
      <w:spacing w:before="240"/>
      <w:jc w:val="both"/>
      <w:outlineLvl w:val="2"/>
    </w:pPr>
    <w:rPr>
      <w:rFonts w:ascii="Arial Black" w:hAnsi="Arial Black"/>
      <w:snapToGrid w:val="0"/>
      <w:sz w:val="22"/>
    </w:rPr>
  </w:style>
  <w:style w:type="paragraph" w:styleId="Heading4">
    <w:name w:val="heading 4"/>
    <w:basedOn w:val="Normal"/>
    <w:next w:val="Normal"/>
    <w:qFormat/>
    <w:rsid w:val="008937FD"/>
    <w:pPr>
      <w:keepNext/>
      <w:keepLines/>
      <w:widowControl w:val="0"/>
      <w:jc w:val="center"/>
      <w:outlineLvl w:val="3"/>
    </w:pPr>
    <w:rPr>
      <w:rFonts w:ascii="Arial" w:hAnsi="Arial"/>
      <w:b/>
      <w:snapToGrid w:val="0"/>
      <w:sz w:val="20"/>
    </w:rPr>
  </w:style>
  <w:style w:type="paragraph" w:styleId="Heading5">
    <w:name w:val="heading 5"/>
    <w:basedOn w:val="Normal"/>
    <w:next w:val="Normal"/>
    <w:qFormat/>
    <w:rsid w:val="008937FD"/>
    <w:pPr>
      <w:keepNext/>
      <w:keepLines/>
      <w:widowControl w:val="0"/>
      <w:outlineLvl w:val="4"/>
    </w:pPr>
    <w:rPr>
      <w:rFonts w:ascii="Arial" w:hAnsi="Arial"/>
      <w:b/>
      <w:snapToGrid w:val="0"/>
      <w:sz w:val="20"/>
    </w:rPr>
  </w:style>
  <w:style w:type="paragraph" w:styleId="Heading6">
    <w:name w:val="heading 6"/>
    <w:basedOn w:val="Normal"/>
    <w:next w:val="Normal"/>
    <w:link w:val="Heading6Char"/>
    <w:semiHidden/>
    <w:unhideWhenUsed/>
    <w:qFormat/>
    <w:rsid w:val="008937F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8937F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937FD"/>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8937FD"/>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8937FD"/>
    <w:pPr>
      <w:spacing w:before="120" w:after="120"/>
    </w:pPr>
  </w:style>
  <w:style w:type="paragraph" w:styleId="TOC2">
    <w:name w:val="toc 2"/>
    <w:basedOn w:val="Normal"/>
    <w:next w:val="Normal"/>
    <w:autoRedefine/>
    <w:semiHidden/>
    <w:rsid w:val="008937FD"/>
    <w:pPr>
      <w:ind w:left="360"/>
    </w:pPr>
  </w:style>
  <w:style w:type="paragraph" w:customStyle="1" w:styleId="FigureCaption">
    <w:name w:val="Figure Caption"/>
    <w:basedOn w:val="Normal"/>
    <w:next w:val="Normal"/>
    <w:rsid w:val="008937FD"/>
    <w:pPr>
      <w:jc w:val="center"/>
    </w:pPr>
    <w:rPr>
      <w:rFonts w:ascii="Arial" w:hAnsi="Arial"/>
      <w:sz w:val="20"/>
    </w:rPr>
  </w:style>
  <w:style w:type="paragraph" w:styleId="Footer">
    <w:name w:val="footer"/>
    <w:basedOn w:val="Normal"/>
    <w:link w:val="FooterChar"/>
    <w:uiPriority w:val="99"/>
    <w:rsid w:val="00B12E9F"/>
    <w:pPr>
      <w:tabs>
        <w:tab w:val="center" w:pos="4320"/>
        <w:tab w:val="right" w:pos="8640"/>
      </w:tabs>
      <w:jc w:val="center"/>
    </w:pPr>
    <w:rPr>
      <w:rFonts w:ascii="Arial" w:hAnsi="Arial"/>
      <w:sz w:val="22"/>
    </w:rPr>
  </w:style>
  <w:style w:type="paragraph" w:customStyle="1" w:styleId="Footer-Chapterlabel">
    <w:name w:val="Footer - Chapter label"/>
    <w:basedOn w:val="Footer"/>
    <w:rsid w:val="008937FD"/>
    <w:pPr>
      <w:tabs>
        <w:tab w:val="clear" w:pos="4320"/>
        <w:tab w:val="clear" w:pos="8640"/>
      </w:tabs>
      <w:ind w:right="360"/>
    </w:pPr>
    <w:rPr>
      <w:sz w:val="16"/>
    </w:rPr>
  </w:style>
  <w:style w:type="character" w:styleId="FootnoteReference">
    <w:name w:val="footnote reference"/>
    <w:basedOn w:val="DefaultParagraphFont"/>
    <w:semiHidden/>
    <w:rsid w:val="008937FD"/>
    <w:rPr>
      <w:vertAlign w:val="superscript"/>
    </w:rPr>
  </w:style>
  <w:style w:type="paragraph" w:styleId="FootnoteText">
    <w:name w:val="footnote text"/>
    <w:basedOn w:val="Normal"/>
    <w:semiHidden/>
    <w:rsid w:val="007D54A6"/>
    <w:pPr>
      <w:tabs>
        <w:tab w:val="left" w:pos="160"/>
      </w:tabs>
      <w:ind w:left="160" w:hanging="160"/>
    </w:pPr>
    <w:rPr>
      <w:sz w:val="20"/>
    </w:rPr>
  </w:style>
  <w:style w:type="paragraph" w:styleId="Header">
    <w:name w:val="header"/>
    <w:basedOn w:val="Normal"/>
    <w:rsid w:val="008937FD"/>
    <w:pPr>
      <w:tabs>
        <w:tab w:val="center" w:pos="4320"/>
        <w:tab w:val="right" w:pos="8640"/>
      </w:tabs>
      <w:jc w:val="right"/>
    </w:pPr>
    <w:rPr>
      <w:rFonts w:ascii="Arial Black" w:hAnsi="Arial Black"/>
      <w:sz w:val="22"/>
    </w:rPr>
  </w:style>
  <w:style w:type="paragraph" w:customStyle="1" w:styleId="Header-ContentsOdd">
    <w:name w:val="Header - Contents Odd"/>
    <w:basedOn w:val="Heading1"/>
    <w:rsid w:val="008937FD"/>
    <w:pPr>
      <w:spacing w:before="0"/>
      <w:jc w:val="right"/>
      <w:outlineLvl w:val="9"/>
    </w:pPr>
    <w:rPr>
      <w:sz w:val="20"/>
    </w:rPr>
  </w:style>
  <w:style w:type="paragraph" w:customStyle="1" w:styleId="Header-Fig">
    <w:name w:val="Header - Fig"/>
    <w:aliases w:val="Tbl list"/>
    <w:basedOn w:val="Header-ContentsOdd"/>
    <w:rsid w:val="008937FD"/>
    <w:pPr>
      <w:pBdr>
        <w:bottom w:val="single" w:sz="18" w:space="12" w:color="auto"/>
      </w:pBdr>
    </w:pPr>
  </w:style>
  <w:style w:type="paragraph" w:customStyle="1" w:styleId="ListofFigsTables">
    <w:name w:val="List of Figs/Tables"/>
    <w:basedOn w:val="Normal"/>
    <w:rsid w:val="008937FD"/>
    <w:pPr>
      <w:tabs>
        <w:tab w:val="left" w:pos="1440"/>
        <w:tab w:val="right" w:leader="dot" w:pos="7200"/>
      </w:tabs>
      <w:spacing w:before="120" w:after="120"/>
    </w:pPr>
    <w:rPr>
      <w:sz w:val="22"/>
    </w:rPr>
  </w:style>
  <w:style w:type="character" w:styleId="PageNumber">
    <w:name w:val="page number"/>
    <w:basedOn w:val="DefaultParagraphFont"/>
    <w:rsid w:val="008937FD"/>
    <w:rPr>
      <w:rFonts w:ascii="Arial" w:hAnsi="Arial"/>
      <w:sz w:val="22"/>
    </w:rPr>
  </w:style>
  <w:style w:type="paragraph" w:customStyle="1" w:styleId="PageNumber-TOC">
    <w:name w:val="Page Number - TOC"/>
    <w:basedOn w:val="Footer"/>
    <w:rsid w:val="008937FD"/>
    <w:pPr>
      <w:framePr w:wrap="around" w:vAnchor="text" w:hAnchor="margin" w:xAlign="right" w:y="1"/>
    </w:pPr>
    <w:rPr>
      <w:noProof/>
    </w:rPr>
  </w:style>
  <w:style w:type="paragraph" w:customStyle="1" w:styleId="Reference">
    <w:name w:val="Reference"/>
    <w:basedOn w:val="Normal"/>
    <w:rsid w:val="008937FD"/>
    <w:pPr>
      <w:ind w:left="360" w:hanging="360"/>
    </w:pPr>
    <w:rPr>
      <w:sz w:val="22"/>
    </w:rPr>
  </w:style>
  <w:style w:type="paragraph" w:customStyle="1" w:styleId="TableHeadings">
    <w:name w:val="Table Headings"/>
    <w:basedOn w:val="Normal"/>
    <w:autoRedefine/>
    <w:rsid w:val="0082183D"/>
    <w:rPr>
      <w:rFonts w:ascii="Arial" w:hAnsi="Arial"/>
      <w:b/>
      <w:sz w:val="22"/>
      <w:szCs w:val="22"/>
    </w:rPr>
  </w:style>
  <w:style w:type="paragraph" w:customStyle="1" w:styleId="TableText">
    <w:name w:val="Table Text"/>
    <w:rsid w:val="003C2B4A"/>
    <w:pPr>
      <w:spacing w:before="40" w:after="40" w:line="220" w:lineRule="atLeast"/>
    </w:pPr>
    <w:rPr>
      <w:rFonts w:ascii="Arial" w:hAnsi="Arial"/>
      <w:kern w:val="20"/>
    </w:rPr>
  </w:style>
  <w:style w:type="paragraph" w:customStyle="1" w:styleId="TableTitle">
    <w:name w:val="Table Title"/>
    <w:basedOn w:val="Normal"/>
    <w:autoRedefine/>
    <w:rsid w:val="008937FD"/>
    <w:pPr>
      <w:spacing w:before="40" w:after="40"/>
      <w:ind w:left="29" w:right="29"/>
    </w:pPr>
    <w:rPr>
      <w:rFonts w:ascii="Arial" w:hAnsi="Arial"/>
      <w:b/>
      <w:sz w:val="22"/>
    </w:rPr>
  </w:style>
  <w:style w:type="paragraph" w:customStyle="1" w:styleId="TitlePage-Title">
    <w:name w:val="Title Page - Title"/>
    <w:basedOn w:val="Normal"/>
    <w:rsid w:val="008937FD"/>
    <w:rPr>
      <w:rFonts w:ascii="Arial" w:hAnsi="Arial"/>
      <w:b/>
      <w:sz w:val="40"/>
    </w:rPr>
  </w:style>
  <w:style w:type="paragraph" w:customStyle="1" w:styleId="TOC1-Report">
    <w:name w:val="TOC1-Report"/>
    <w:basedOn w:val="TOC1"/>
    <w:rsid w:val="008937FD"/>
    <w:pPr>
      <w:tabs>
        <w:tab w:val="left" w:pos="440"/>
        <w:tab w:val="right" w:leader="dot" w:pos="7190"/>
      </w:tabs>
    </w:pPr>
    <w:rPr>
      <w:b/>
      <w:caps/>
      <w:noProof/>
      <w:sz w:val="22"/>
    </w:rPr>
  </w:style>
  <w:style w:type="paragraph" w:customStyle="1" w:styleId="TOC2-Report">
    <w:name w:val="TOC2-Report"/>
    <w:basedOn w:val="TOC2"/>
    <w:rsid w:val="008937FD"/>
    <w:pPr>
      <w:tabs>
        <w:tab w:val="right" w:leader="dot" w:pos="7190"/>
      </w:tabs>
    </w:pPr>
    <w:rPr>
      <w:smallCaps/>
      <w:noProof/>
      <w:sz w:val="22"/>
    </w:rPr>
  </w:style>
  <w:style w:type="paragraph" w:styleId="BodyText">
    <w:name w:val="Body Text"/>
    <w:basedOn w:val="Normal"/>
    <w:link w:val="BodyTextChar"/>
    <w:rsid w:val="008937FD"/>
    <w:pPr>
      <w:spacing w:before="240"/>
      <w:jc w:val="both"/>
    </w:pPr>
  </w:style>
  <w:style w:type="character" w:styleId="Hyperlink">
    <w:name w:val="Hyperlink"/>
    <w:basedOn w:val="DefaultParagraphFont"/>
    <w:rsid w:val="008937FD"/>
    <w:rPr>
      <w:rFonts w:ascii="Arial" w:hAnsi="Arial"/>
      <w:color w:val="3333FF"/>
      <w:sz w:val="20"/>
      <w:u w:val="single"/>
    </w:rPr>
  </w:style>
  <w:style w:type="paragraph" w:styleId="BodyTextIndent">
    <w:name w:val="Body Text Indent"/>
    <w:basedOn w:val="Normal"/>
    <w:link w:val="BodyTextIndentChar"/>
    <w:rsid w:val="008937FD"/>
    <w:pPr>
      <w:widowControl w:val="0"/>
      <w:ind w:firstLine="720"/>
    </w:pPr>
    <w:rPr>
      <w:rFonts w:ascii="CG Times" w:hAnsi="CG Times"/>
      <w:i/>
    </w:rPr>
  </w:style>
  <w:style w:type="paragraph" w:styleId="BodyText3">
    <w:name w:val="Body Text 3"/>
    <w:basedOn w:val="Normal"/>
    <w:rsid w:val="008937FD"/>
    <w:pPr>
      <w:widowControl w:val="0"/>
    </w:pPr>
    <w:rPr>
      <w:rFonts w:ascii="CG Times" w:hAnsi="CG Times"/>
      <w:i/>
    </w:rPr>
  </w:style>
  <w:style w:type="paragraph" w:styleId="Caption">
    <w:name w:val="caption"/>
    <w:basedOn w:val="Normal"/>
    <w:next w:val="Normal"/>
    <w:qFormat/>
    <w:rsid w:val="008937FD"/>
    <w:pPr>
      <w:spacing w:before="120" w:after="120"/>
    </w:pPr>
    <w:rPr>
      <w:b/>
    </w:rPr>
  </w:style>
  <w:style w:type="character" w:styleId="FollowedHyperlink">
    <w:name w:val="FollowedHyperlink"/>
    <w:basedOn w:val="DefaultParagraphFont"/>
    <w:rsid w:val="008937FD"/>
    <w:rPr>
      <w:color w:val="800080"/>
      <w:u w:val="single"/>
    </w:rPr>
  </w:style>
  <w:style w:type="character" w:customStyle="1" w:styleId="MTEquationSection">
    <w:name w:val="MTEquationSection"/>
    <w:basedOn w:val="DefaultParagraphFont"/>
    <w:rsid w:val="008937FD"/>
    <w:rPr>
      <w:b/>
      <w:vanish w:val="0"/>
      <w:color w:val="FF0000"/>
    </w:rPr>
  </w:style>
  <w:style w:type="paragraph" w:styleId="BodyTextIndent3">
    <w:name w:val="Body Text Indent 3"/>
    <w:basedOn w:val="Normal"/>
    <w:rsid w:val="008937FD"/>
    <w:pPr>
      <w:keepNext/>
      <w:keepLines/>
      <w:widowControl w:val="0"/>
      <w:ind w:left="360" w:hanging="360"/>
    </w:pPr>
    <w:rPr>
      <w:rFonts w:ascii="Arial" w:hAnsi="Arial"/>
      <w:snapToGrid w:val="0"/>
      <w:sz w:val="20"/>
    </w:rPr>
  </w:style>
  <w:style w:type="paragraph" w:styleId="BodyText2">
    <w:name w:val="Body Text 2"/>
    <w:basedOn w:val="BodyText"/>
    <w:rsid w:val="008937FD"/>
    <w:pPr>
      <w:widowControl w:val="0"/>
      <w:suppressAutoHyphens/>
      <w:spacing w:after="120"/>
    </w:pPr>
    <w:rPr>
      <w:snapToGrid w:val="0"/>
    </w:rPr>
  </w:style>
  <w:style w:type="paragraph" w:styleId="DocumentMap">
    <w:name w:val="Document Map"/>
    <w:basedOn w:val="Normal"/>
    <w:semiHidden/>
    <w:rsid w:val="008937FD"/>
    <w:pPr>
      <w:shd w:val="clear" w:color="auto" w:fill="000080"/>
    </w:pPr>
    <w:rPr>
      <w:rFonts w:ascii="Tahoma" w:hAnsi="Tahoma" w:cs="Tahoma"/>
      <w:sz w:val="20"/>
    </w:rPr>
  </w:style>
  <w:style w:type="character" w:styleId="CommentReference">
    <w:name w:val="annotation reference"/>
    <w:basedOn w:val="DefaultParagraphFont"/>
    <w:semiHidden/>
    <w:rsid w:val="008937FD"/>
    <w:rPr>
      <w:sz w:val="16"/>
      <w:szCs w:val="16"/>
    </w:rPr>
  </w:style>
  <w:style w:type="paragraph" w:styleId="CommentText">
    <w:name w:val="annotation text"/>
    <w:basedOn w:val="Normal"/>
    <w:semiHidden/>
    <w:rsid w:val="008937FD"/>
    <w:rPr>
      <w:sz w:val="20"/>
    </w:rPr>
  </w:style>
  <w:style w:type="paragraph" w:styleId="CommentSubject">
    <w:name w:val="annotation subject"/>
    <w:basedOn w:val="CommentText"/>
    <w:next w:val="CommentText"/>
    <w:semiHidden/>
    <w:rsid w:val="008937FD"/>
    <w:rPr>
      <w:b/>
      <w:bCs/>
    </w:rPr>
  </w:style>
  <w:style w:type="paragraph" w:styleId="BalloonText">
    <w:name w:val="Balloon Text"/>
    <w:basedOn w:val="Normal"/>
    <w:semiHidden/>
    <w:rsid w:val="008937FD"/>
    <w:rPr>
      <w:rFonts w:ascii="Tahoma" w:hAnsi="Tahoma" w:cs="Tahoma"/>
      <w:sz w:val="16"/>
      <w:szCs w:val="16"/>
    </w:rPr>
  </w:style>
  <w:style w:type="paragraph" w:customStyle="1" w:styleId="Figure">
    <w:name w:val="Figure"/>
    <w:basedOn w:val="Normal"/>
    <w:rsid w:val="008937FD"/>
    <w:pPr>
      <w:spacing w:before="120"/>
      <w:jc w:val="center"/>
    </w:pPr>
    <w:rPr>
      <w:rFonts w:ascii="Arial" w:hAnsi="Arial" w:cs="Arial"/>
      <w:sz w:val="20"/>
    </w:rPr>
  </w:style>
  <w:style w:type="table" w:styleId="TableGrid">
    <w:name w:val="Table Grid"/>
    <w:basedOn w:val="TableNormal"/>
    <w:rsid w:val="00893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entered">
    <w:name w:val="Normal + Centered"/>
    <w:aliases w:val="Hanging:  0.38&quot;,Line spacing:  Double"/>
    <w:basedOn w:val="Figure"/>
    <w:rsid w:val="008937FD"/>
    <w:pPr>
      <w:spacing w:before="0" w:line="480" w:lineRule="auto"/>
      <w:ind w:hanging="540"/>
    </w:pPr>
  </w:style>
  <w:style w:type="paragraph" w:styleId="ListParagraph">
    <w:name w:val="List Paragraph"/>
    <w:basedOn w:val="Normal"/>
    <w:uiPriority w:val="34"/>
    <w:qFormat/>
    <w:rsid w:val="008937FD"/>
    <w:pPr>
      <w:spacing w:after="200" w:line="276" w:lineRule="auto"/>
      <w:ind w:left="720"/>
      <w:contextualSpacing/>
    </w:pPr>
    <w:rPr>
      <w:rFonts w:ascii="Calibri" w:eastAsia="Calibri" w:hAnsi="Calibri"/>
      <w:sz w:val="22"/>
      <w:szCs w:val="22"/>
    </w:rPr>
  </w:style>
  <w:style w:type="paragraph" w:customStyle="1" w:styleId="references">
    <w:name w:val="references"/>
    <w:basedOn w:val="Normal"/>
    <w:next w:val="Normal"/>
    <w:uiPriority w:val="99"/>
    <w:rsid w:val="008937FD"/>
    <w:pPr>
      <w:autoSpaceDE w:val="0"/>
      <w:autoSpaceDN w:val="0"/>
      <w:adjustRightInd w:val="0"/>
    </w:pPr>
    <w:rPr>
      <w:rFonts w:ascii="Arial" w:eastAsia="Calibri" w:hAnsi="Arial" w:cs="Arial"/>
      <w:szCs w:val="24"/>
    </w:rPr>
  </w:style>
  <w:style w:type="character" w:customStyle="1" w:styleId="FooterChar">
    <w:name w:val="Footer Char"/>
    <w:basedOn w:val="DefaultParagraphFont"/>
    <w:link w:val="Footer"/>
    <w:uiPriority w:val="99"/>
    <w:rsid w:val="00B12E9F"/>
    <w:rPr>
      <w:rFonts w:ascii="Arial" w:hAnsi="Arial"/>
      <w:sz w:val="22"/>
    </w:rPr>
  </w:style>
  <w:style w:type="paragraph" w:customStyle="1" w:styleId="GraphicInline">
    <w:name w:val="Graphic Inline"/>
    <w:basedOn w:val="BodyText"/>
    <w:next w:val="Normal"/>
    <w:rsid w:val="008937FD"/>
    <w:pPr>
      <w:keepNext/>
      <w:spacing w:after="60" w:line="320" w:lineRule="atLeast"/>
      <w:ind w:left="-720" w:right="-720"/>
      <w:jc w:val="center"/>
    </w:pPr>
    <w:rPr>
      <w:rFonts w:ascii="Arial Bold" w:hAnsi="Arial Bold"/>
      <w:b/>
      <w:kern w:val="24"/>
      <w:sz w:val="16"/>
      <w:szCs w:val="24"/>
    </w:rPr>
  </w:style>
  <w:style w:type="paragraph" w:customStyle="1" w:styleId="CoverTitle">
    <w:name w:val="Cover Title"/>
    <w:qFormat/>
    <w:rsid w:val="008937FD"/>
    <w:pPr>
      <w:keepNext/>
      <w:keepLines/>
      <w:suppressLineNumbers/>
      <w:tabs>
        <w:tab w:val="left" w:pos="1440"/>
        <w:tab w:val="left" w:pos="8640"/>
      </w:tabs>
      <w:suppressAutoHyphens/>
      <w:spacing w:after="240"/>
      <w:contextualSpacing/>
      <w:jc w:val="right"/>
      <w:outlineLvl w:val="0"/>
    </w:pPr>
    <w:rPr>
      <w:rFonts w:ascii="Arial" w:hAnsi="Arial"/>
      <w:b/>
      <w:sz w:val="36"/>
    </w:rPr>
  </w:style>
  <w:style w:type="paragraph" w:customStyle="1" w:styleId="CoverAuthor">
    <w:name w:val="Cover Author"/>
    <w:qFormat/>
    <w:rsid w:val="008937FD"/>
    <w:pPr>
      <w:keepNext/>
      <w:tabs>
        <w:tab w:val="left" w:pos="1440"/>
      </w:tabs>
      <w:spacing w:after="120"/>
      <w:ind w:left="480"/>
      <w:jc w:val="right"/>
    </w:pPr>
    <w:rPr>
      <w:rFonts w:ascii="Arial" w:hAnsi="Arial"/>
      <w:b/>
      <w:i/>
      <w:sz w:val="24"/>
    </w:rPr>
  </w:style>
  <w:style w:type="paragraph" w:customStyle="1" w:styleId="GraphicInline2">
    <w:name w:val="Graphic Inline 2"/>
    <w:basedOn w:val="GraphicInline"/>
    <w:next w:val="Normal"/>
    <w:semiHidden/>
    <w:rsid w:val="008937FD"/>
    <w:pPr>
      <w:widowControl w:val="0"/>
    </w:pPr>
  </w:style>
  <w:style w:type="paragraph" w:customStyle="1" w:styleId="GraphicInTable">
    <w:name w:val="Graphic InTable"/>
    <w:basedOn w:val="GraphicInline"/>
    <w:rsid w:val="008937FD"/>
    <w:pPr>
      <w:framePr w:hSpace="180" w:wrap="around" w:vAnchor="text" w:hAnchor="text" w:x="294" w:y="120"/>
      <w:spacing w:after="80"/>
    </w:pPr>
    <w:rPr>
      <w:rFonts w:ascii="Arial" w:hAnsi="Arial"/>
      <w:b w:val="0"/>
    </w:rPr>
  </w:style>
  <w:style w:type="paragraph" w:customStyle="1" w:styleId="GraphicText">
    <w:name w:val="GraphicText"/>
    <w:rsid w:val="008937FD"/>
    <w:rPr>
      <w:rFonts w:ascii="Arial" w:hAnsi="Arial" w:cs="Arial"/>
      <w:b/>
      <w:sz w:val="18"/>
      <w:szCs w:val="18"/>
    </w:rPr>
  </w:style>
  <w:style w:type="paragraph" w:customStyle="1" w:styleId="GraphicTextApp">
    <w:name w:val="GraphicText_App"/>
    <w:basedOn w:val="GraphicText"/>
    <w:rsid w:val="008937FD"/>
    <w:pPr>
      <w:suppressAutoHyphens/>
      <w:spacing w:after="160"/>
    </w:pPr>
    <w:rPr>
      <w:sz w:val="16"/>
      <w:szCs w:val="16"/>
    </w:rPr>
  </w:style>
  <w:style w:type="paragraph" w:customStyle="1" w:styleId="GraphicTextEmph">
    <w:name w:val="GraphicTextEmph"/>
    <w:basedOn w:val="GraphicText"/>
    <w:rsid w:val="008937FD"/>
    <w:rPr>
      <w:sz w:val="24"/>
    </w:rPr>
  </w:style>
  <w:style w:type="paragraph" w:customStyle="1" w:styleId="GraphicTextEmph2">
    <w:name w:val="GraphicTextEmph2"/>
    <w:basedOn w:val="GraphicTextEmph"/>
    <w:rsid w:val="008937FD"/>
    <w:rPr>
      <w:sz w:val="20"/>
    </w:rPr>
  </w:style>
  <w:style w:type="paragraph" w:customStyle="1" w:styleId="CaptionEquation">
    <w:name w:val="Caption Equation"/>
    <w:next w:val="BodyText"/>
    <w:rsid w:val="008937FD"/>
    <w:pPr>
      <w:keepNext/>
      <w:spacing w:before="240"/>
      <w:contextualSpacing/>
    </w:pPr>
    <w:rPr>
      <w:rFonts w:ascii="Franklin Gothic Book" w:hAnsi="Franklin Gothic Book"/>
      <w:b/>
      <w:bCs/>
    </w:rPr>
  </w:style>
  <w:style w:type="paragraph" w:customStyle="1" w:styleId="CaptionFigure">
    <w:name w:val="Caption Figure"/>
    <w:basedOn w:val="Caption"/>
    <w:next w:val="BodyText"/>
    <w:rsid w:val="008E3EA1"/>
    <w:pPr>
      <w:keepLines/>
      <w:tabs>
        <w:tab w:val="center" w:pos="3960"/>
        <w:tab w:val="right" w:pos="7920"/>
      </w:tabs>
      <w:suppressAutoHyphens/>
      <w:spacing w:before="60" w:after="320" w:line="220" w:lineRule="exact"/>
      <w:jc w:val="center"/>
    </w:pPr>
    <w:rPr>
      <w:rFonts w:ascii="Arial Black" w:hAnsi="Arial Black"/>
      <w:b w:val="0"/>
      <w:bCs/>
      <w:sz w:val="20"/>
    </w:rPr>
  </w:style>
  <w:style w:type="paragraph" w:customStyle="1" w:styleId="CaptionTable">
    <w:name w:val="Caption Table"/>
    <w:basedOn w:val="Caption"/>
    <w:rsid w:val="008E3EA1"/>
    <w:pPr>
      <w:keepNext/>
      <w:keepLines/>
      <w:tabs>
        <w:tab w:val="center" w:pos="3960"/>
        <w:tab w:val="right" w:pos="7920"/>
      </w:tabs>
      <w:suppressAutoHyphens/>
      <w:spacing w:before="60" w:after="60" w:line="220" w:lineRule="exact"/>
      <w:jc w:val="center"/>
    </w:pPr>
    <w:rPr>
      <w:rFonts w:ascii="Arial Black" w:hAnsi="Arial Black"/>
      <w:b w:val="0"/>
      <w:bCs/>
      <w:sz w:val="20"/>
    </w:rPr>
  </w:style>
  <w:style w:type="paragraph" w:styleId="ListBullet">
    <w:name w:val="List Bullet"/>
    <w:basedOn w:val="BodyText"/>
    <w:rsid w:val="00CC7547"/>
    <w:pPr>
      <w:numPr>
        <w:numId w:val="6"/>
      </w:numPr>
      <w:spacing w:before="80"/>
    </w:pPr>
    <w:rPr>
      <w:kern w:val="24"/>
      <w:szCs w:val="24"/>
    </w:rPr>
  </w:style>
  <w:style w:type="paragraph" w:styleId="ListNumber">
    <w:name w:val="List Number"/>
    <w:basedOn w:val="List"/>
    <w:rsid w:val="00CC7547"/>
    <w:pPr>
      <w:numPr>
        <w:numId w:val="7"/>
      </w:numPr>
      <w:spacing w:before="80"/>
      <w:contextualSpacing w:val="0"/>
      <w:jc w:val="both"/>
    </w:pPr>
    <w:rPr>
      <w:spacing w:val="-5"/>
      <w:kern w:val="24"/>
      <w:szCs w:val="24"/>
    </w:rPr>
  </w:style>
  <w:style w:type="paragraph" w:styleId="List">
    <w:name w:val="List"/>
    <w:basedOn w:val="Normal"/>
    <w:rsid w:val="008937FD"/>
    <w:pPr>
      <w:ind w:left="360" w:hanging="360"/>
      <w:contextualSpacing/>
    </w:pPr>
  </w:style>
  <w:style w:type="numbering" w:customStyle="1" w:styleId="ListBulletERDC">
    <w:name w:val="List Bullet ERDC"/>
    <w:basedOn w:val="NoList"/>
    <w:semiHidden/>
    <w:rsid w:val="008937FD"/>
    <w:pPr>
      <w:numPr>
        <w:numId w:val="1"/>
      </w:numPr>
    </w:pPr>
  </w:style>
  <w:style w:type="numbering" w:customStyle="1" w:styleId="ListNumberERDC">
    <w:name w:val="List Number ERDC"/>
    <w:basedOn w:val="NoList"/>
    <w:semiHidden/>
    <w:rsid w:val="001D77E1"/>
    <w:pPr>
      <w:numPr>
        <w:numId w:val="12"/>
      </w:numPr>
    </w:pPr>
  </w:style>
  <w:style w:type="paragraph" w:customStyle="1" w:styleId="ReferenceText">
    <w:name w:val="Reference Text"/>
    <w:basedOn w:val="BodyText"/>
    <w:rsid w:val="008937FD"/>
    <w:pPr>
      <w:keepLines/>
      <w:suppressAutoHyphens/>
      <w:spacing w:before="120" w:line="240" w:lineRule="atLeast"/>
      <w:ind w:left="720" w:hanging="720"/>
    </w:pPr>
    <w:rPr>
      <w:kern w:val="24"/>
      <w:sz w:val="22"/>
      <w:szCs w:val="24"/>
    </w:rPr>
  </w:style>
  <w:style w:type="character" w:customStyle="1" w:styleId="Hed2">
    <w:name w:val="Hed2"/>
    <w:basedOn w:val="DefaultParagraphFont"/>
    <w:rsid w:val="008937FD"/>
    <w:rPr>
      <w:rFonts w:ascii="Arial Bold" w:hAnsi="Arial Bold"/>
      <w:b/>
      <w:caps/>
      <w:sz w:val="24"/>
    </w:rPr>
  </w:style>
  <w:style w:type="character" w:customStyle="1" w:styleId="Hed3">
    <w:name w:val="Hed3"/>
    <w:basedOn w:val="Hed2"/>
    <w:rsid w:val="008937FD"/>
    <w:rPr>
      <w:rFonts w:ascii="Arial Bold" w:hAnsi="Arial Bold"/>
      <w:b/>
      <w:caps w:val="0"/>
      <w:sz w:val="24"/>
    </w:rPr>
  </w:style>
  <w:style w:type="paragraph" w:customStyle="1" w:styleId="Header-ContentsEven">
    <w:name w:val="Header - Contents Even"/>
    <w:basedOn w:val="Header-ContentsOdd"/>
    <w:qFormat/>
    <w:rsid w:val="008937FD"/>
    <w:pPr>
      <w:jc w:val="left"/>
    </w:pPr>
  </w:style>
  <w:style w:type="paragraph" w:customStyle="1" w:styleId="URL">
    <w:name w:val="URL"/>
    <w:basedOn w:val="BodyText"/>
    <w:qFormat/>
    <w:rsid w:val="00F13202"/>
    <w:pPr>
      <w:spacing w:before="0"/>
    </w:pPr>
    <w:rPr>
      <w:rFonts w:ascii="Arial" w:hAnsi="Arial"/>
      <w:sz w:val="22"/>
    </w:rPr>
  </w:style>
  <w:style w:type="paragraph" w:customStyle="1" w:styleId="LongQuote">
    <w:name w:val="Long Quote"/>
    <w:basedOn w:val="BodyText"/>
    <w:qFormat/>
    <w:rsid w:val="008937FD"/>
    <w:pPr>
      <w:spacing w:before="120"/>
      <w:ind w:left="720" w:right="720"/>
    </w:pPr>
  </w:style>
  <w:style w:type="paragraph" w:customStyle="1" w:styleId="Heading0">
    <w:name w:val="Heading 0"/>
    <w:basedOn w:val="Heading1"/>
    <w:next w:val="BodyText"/>
    <w:rsid w:val="00826E02"/>
    <w:pPr>
      <w:keepLines/>
      <w:tabs>
        <w:tab w:val="left" w:pos="0"/>
        <w:tab w:val="left" w:pos="2880"/>
      </w:tabs>
      <w:suppressAutoHyphens/>
      <w:spacing w:after="120"/>
    </w:pPr>
  </w:style>
  <w:style w:type="paragraph" w:customStyle="1" w:styleId="TableHead">
    <w:name w:val="Table Head"/>
    <w:basedOn w:val="TableText"/>
    <w:rsid w:val="00993CA5"/>
    <w:pPr>
      <w:widowControl w:val="0"/>
      <w:suppressAutoHyphens/>
      <w:spacing w:line="240" w:lineRule="atLeast"/>
    </w:pPr>
    <w:rPr>
      <w:rFonts w:ascii="Arial Black" w:hAnsi="Arial Black"/>
      <w:kern w:val="16"/>
    </w:rPr>
  </w:style>
  <w:style w:type="paragraph" w:styleId="Bibliography">
    <w:name w:val="Bibliography"/>
    <w:basedOn w:val="Normal"/>
    <w:next w:val="Normal"/>
    <w:uiPriority w:val="37"/>
    <w:semiHidden/>
    <w:unhideWhenUsed/>
    <w:rsid w:val="008937FD"/>
  </w:style>
  <w:style w:type="paragraph" w:styleId="BlockText">
    <w:name w:val="Block Text"/>
    <w:basedOn w:val="Normal"/>
    <w:rsid w:val="008937F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odyTextFirstIndent">
    <w:name w:val="Body Text First Indent"/>
    <w:basedOn w:val="BodyText"/>
    <w:link w:val="BodyTextFirstIndentChar"/>
    <w:rsid w:val="008937FD"/>
    <w:pPr>
      <w:spacing w:before="0"/>
      <w:ind w:firstLine="360"/>
      <w:jc w:val="left"/>
    </w:pPr>
  </w:style>
  <w:style w:type="character" w:customStyle="1" w:styleId="BodyTextChar">
    <w:name w:val="Body Text Char"/>
    <w:basedOn w:val="DefaultParagraphFont"/>
    <w:link w:val="BodyText"/>
    <w:rsid w:val="00984FF6"/>
    <w:rPr>
      <w:sz w:val="24"/>
    </w:rPr>
  </w:style>
  <w:style w:type="character" w:customStyle="1" w:styleId="BodyTextFirstIndentChar">
    <w:name w:val="Body Text First Indent Char"/>
    <w:basedOn w:val="BodyTextChar"/>
    <w:link w:val="BodyTextFirstIndent"/>
    <w:rsid w:val="00984FF6"/>
    <w:rPr>
      <w:sz w:val="24"/>
    </w:rPr>
  </w:style>
  <w:style w:type="paragraph" w:styleId="BodyTextFirstIndent2">
    <w:name w:val="Body Text First Indent 2"/>
    <w:basedOn w:val="BodyTextIndent"/>
    <w:link w:val="BodyTextFirstIndent2Char"/>
    <w:rsid w:val="008937FD"/>
    <w:pPr>
      <w:widowControl/>
      <w:ind w:left="360" w:firstLine="360"/>
    </w:pPr>
    <w:rPr>
      <w:rFonts w:ascii="Times New Roman" w:hAnsi="Times New Roman"/>
      <w:i w:val="0"/>
    </w:rPr>
  </w:style>
  <w:style w:type="character" w:customStyle="1" w:styleId="BodyTextIndentChar">
    <w:name w:val="Body Text Indent Char"/>
    <w:basedOn w:val="DefaultParagraphFont"/>
    <w:link w:val="BodyTextIndent"/>
    <w:rsid w:val="00984FF6"/>
    <w:rPr>
      <w:rFonts w:ascii="CG Times" w:hAnsi="CG Times"/>
      <w:i/>
      <w:sz w:val="24"/>
    </w:rPr>
  </w:style>
  <w:style w:type="character" w:customStyle="1" w:styleId="BodyTextFirstIndent2Char">
    <w:name w:val="Body Text First Indent 2 Char"/>
    <w:basedOn w:val="BodyTextIndentChar"/>
    <w:link w:val="BodyTextFirstIndent2"/>
    <w:rsid w:val="00984FF6"/>
    <w:rPr>
      <w:rFonts w:ascii="CG Times" w:hAnsi="CG Times"/>
      <w:i/>
      <w:sz w:val="24"/>
    </w:rPr>
  </w:style>
  <w:style w:type="paragraph" w:styleId="BodyTextIndent2">
    <w:name w:val="Body Text Indent 2"/>
    <w:basedOn w:val="Normal"/>
    <w:link w:val="BodyTextIndent2Char"/>
    <w:rsid w:val="008937FD"/>
    <w:pPr>
      <w:spacing w:after="120" w:line="480" w:lineRule="auto"/>
      <w:ind w:left="360"/>
    </w:pPr>
  </w:style>
  <w:style w:type="character" w:customStyle="1" w:styleId="BodyTextIndent2Char">
    <w:name w:val="Body Text Indent 2 Char"/>
    <w:basedOn w:val="DefaultParagraphFont"/>
    <w:link w:val="BodyTextIndent2"/>
    <w:rsid w:val="00984FF6"/>
    <w:rPr>
      <w:sz w:val="24"/>
    </w:rPr>
  </w:style>
  <w:style w:type="paragraph" w:styleId="Closing">
    <w:name w:val="Closing"/>
    <w:basedOn w:val="Normal"/>
    <w:link w:val="ClosingChar"/>
    <w:rsid w:val="008937FD"/>
    <w:pPr>
      <w:ind w:left="4320"/>
    </w:pPr>
  </w:style>
  <w:style w:type="character" w:customStyle="1" w:styleId="ClosingChar">
    <w:name w:val="Closing Char"/>
    <w:basedOn w:val="DefaultParagraphFont"/>
    <w:link w:val="Closing"/>
    <w:rsid w:val="00984FF6"/>
    <w:rPr>
      <w:sz w:val="24"/>
    </w:rPr>
  </w:style>
  <w:style w:type="paragraph" w:styleId="Date">
    <w:name w:val="Date"/>
    <w:basedOn w:val="Normal"/>
    <w:next w:val="Normal"/>
    <w:link w:val="DateChar"/>
    <w:rsid w:val="008937FD"/>
  </w:style>
  <w:style w:type="character" w:customStyle="1" w:styleId="DateChar">
    <w:name w:val="Date Char"/>
    <w:basedOn w:val="DefaultParagraphFont"/>
    <w:link w:val="Date"/>
    <w:rsid w:val="00984FF6"/>
    <w:rPr>
      <w:sz w:val="24"/>
    </w:rPr>
  </w:style>
  <w:style w:type="paragraph" w:styleId="E-mailSignature">
    <w:name w:val="E-mail Signature"/>
    <w:basedOn w:val="Normal"/>
    <w:link w:val="E-mailSignatureChar"/>
    <w:rsid w:val="008937FD"/>
  </w:style>
  <w:style w:type="character" w:customStyle="1" w:styleId="E-mailSignatureChar">
    <w:name w:val="E-mail Signature Char"/>
    <w:basedOn w:val="DefaultParagraphFont"/>
    <w:link w:val="E-mailSignature"/>
    <w:rsid w:val="00984FF6"/>
    <w:rPr>
      <w:sz w:val="24"/>
    </w:rPr>
  </w:style>
  <w:style w:type="paragraph" w:styleId="EndnoteText">
    <w:name w:val="endnote text"/>
    <w:basedOn w:val="Normal"/>
    <w:link w:val="EndnoteTextChar"/>
    <w:rsid w:val="008937FD"/>
    <w:rPr>
      <w:sz w:val="20"/>
    </w:rPr>
  </w:style>
  <w:style w:type="character" w:customStyle="1" w:styleId="EndnoteTextChar">
    <w:name w:val="Endnote Text Char"/>
    <w:basedOn w:val="DefaultParagraphFont"/>
    <w:link w:val="EndnoteText"/>
    <w:rsid w:val="00984FF6"/>
  </w:style>
  <w:style w:type="paragraph" w:styleId="EnvelopeAddress">
    <w:name w:val="envelope address"/>
    <w:basedOn w:val="Normal"/>
    <w:rsid w:val="008937FD"/>
    <w:pPr>
      <w:framePr w:w="7920" w:h="1980" w:hRule="exact" w:hSpace="180" w:wrap="auto" w:hAnchor="page" w:xAlign="center" w:yAlign="bottom"/>
      <w:ind w:left="2880"/>
    </w:pPr>
    <w:rPr>
      <w:rFonts w:asciiTheme="majorHAnsi" w:eastAsiaTheme="majorEastAsia" w:hAnsiTheme="majorHAnsi" w:cstheme="majorBidi"/>
      <w:szCs w:val="24"/>
    </w:rPr>
  </w:style>
  <w:style w:type="paragraph" w:styleId="EnvelopeReturn">
    <w:name w:val="envelope return"/>
    <w:basedOn w:val="Normal"/>
    <w:rsid w:val="008937FD"/>
    <w:rPr>
      <w:rFonts w:asciiTheme="majorHAnsi" w:eastAsiaTheme="majorEastAsia" w:hAnsiTheme="majorHAnsi" w:cstheme="majorBidi"/>
      <w:sz w:val="20"/>
    </w:rPr>
  </w:style>
  <w:style w:type="character" w:customStyle="1" w:styleId="Heading6Char">
    <w:name w:val="Heading 6 Char"/>
    <w:basedOn w:val="DefaultParagraphFont"/>
    <w:link w:val="Heading6"/>
    <w:semiHidden/>
    <w:rsid w:val="00984FF6"/>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semiHidden/>
    <w:rsid w:val="00984FF6"/>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semiHidden/>
    <w:rsid w:val="00984FF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984FF6"/>
    <w:rPr>
      <w:rFonts w:asciiTheme="majorHAnsi" w:eastAsiaTheme="majorEastAsia" w:hAnsiTheme="majorHAnsi" w:cstheme="majorBidi"/>
      <w:i/>
      <w:iCs/>
      <w:color w:val="404040" w:themeColor="text1" w:themeTint="BF"/>
    </w:rPr>
  </w:style>
  <w:style w:type="paragraph" w:styleId="HTMLAddress">
    <w:name w:val="HTML Address"/>
    <w:basedOn w:val="Normal"/>
    <w:link w:val="HTMLAddressChar"/>
    <w:rsid w:val="008937FD"/>
    <w:rPr>
      <w:i/>
      <w:iCs/>
    </w:rPr>
  </w:style>
  <w:style w:type="character" w:customStyle="1" w:styleId="HTMLAddressChar">
    <w:name w:val="HTML Address Char"/>
    <w:basedOn w:val="DefaultParagraphFont"/>
    <w:link w:val="HTMLAddress"/>
    <w:rsid w:val="00984FF6"/>
    <w:rPr>
      <w:i/>
      <w:iCs/>
      <w:sz w:val="24"/>
    </w:rPr>
  </w:style>
  <w:style w:type="paragraph" w:styleId="HTMLPreformatted">
    <w:name w:val="HTML Preformatted"/>
    <w:basedOn w:val="Normal"/>
    <w:link w:val="HTMLPreformattedChar"/>
    <w:uiPriority w:val="99"/>
    <w:rsid w:val="008937FD"/>
    <w:rPr>
      <w:rFonts w:ascii="Consolas" w:hAnsi="Consolas" w:cs="Consolas"/>
      <w:sz w:val="20"/>
    </w:rPr>
  </w:style>
  <w:style w:type="character" w:customStyle="1" w:styleId="HTMLPreformattedChar">
    <w:name w:val="HTML Preformatted Char"/>
    <w:basedOn w:val="DefaultParagraphFont"/>
    <w:link w:val="HTMLPreformatted"/>
    <w:uiPriority w:val="99"/>
    <w:rsid w:val="00984FF6"/>
    <w:rPr>
      <w:rFonts w:ascii="Consolas" w:hAnsi="Consolas" w:cs="Consolas"/>
    </w:rPr>
  </w:style>
  <w:style w:type="paragraph" w:styleId="Index1">
    <w:name w:val="index 1"/>
    <w:basedOn w:val="Normal"/>
    <w:next w:val="Normal"/>
    <w:autoRedefine/>
    <w:rsid w:val="008937FD"/>
    <w:pPr>
      <w:ind w:left="240" w:hanging="240"/>
    </w:pPr>
  </w:style>
  <w:style w:type="paragraph" w:styleId="Index2">
    <w:name w:val="index 2"/>
    <w:basedOn w:val="Normal"/>
    <w:next w:val="Normal"/>
    <w:autoRedefine/>
    <w:rsid w:val="008937FD"/>
    <w:pPr>
      <w:ind w:left="480" w:hanging="240"/>
    </w:pPr>
  </w:style>
  <w:style w:type="paragraph" w:styleId="Index3">
    <w:name w:val="index 3"/>
    <w:basedOn w:val="Normal"/>
    <w:next w:val="Normal"/>
    <w:autoRedefine/>
    <w:rsid w:val="008937FD"/>
    <w:pPr>
      <w:ind w:left="720" w:hanging="240"/>
    </w:pPr>
  </w:style>
  <w:style w:type="paragraph" w:styleId="Index4">
    <w:name w:val="index 4"/>
    <w:basedOn w:val="Normal"/>
    <w:next w:val="Normal"/>
    <w:autoRedefine/>
    <w:rsid w:val="008937FD"/>
    <w:pPr>
      <w:ind w:left="960" w:hanging="240"/>
    </w:pPr>
  </w:style>
  <w:style w:type="paragraph" w:styleId="Index5">
    <w:name w:val="index 5"/>
    <w:basedOn w:val="Normal"/>
    <w:next w:val="Normal"/>
    <w:autoRedefine/>
    <w:rsid w:val="008937FD"/>
    <w:pPr>
      <w:ind w:left="1200" w:hanging="240"/>
    </w:pPr>
  </w:style>
  <w:style w:type="paragraph" w:styleId="Index6">
    <w:name w:val="index 6"/>
    <w:basedOn w:val="Normal"/>
    <w:next w:val="Normal"/>
    <w:autoRedefine/>
    <w:rsid w:val="008937FD"/>
    <w:pPr>
      <w:ind w:left="1440" w:hanging="240"/>
    </w:pPr>
  </w:style>
  <w:style w:type="paragraph" w:styleId="Index7">
    <w:name w:val="index 7"/>
    <w:basedOn w:val="Normal"/>
    <w:next w:val="Normal"/>
    <w:autoRedefine/>
    <w:rsid w:val="008937FD"/>
    <w:pPr>
      <w:ind w:left="1680" w:hanging="240"/>
    </w:pPr>
  </w:style>
  <w:style w:type="paragraph" w:styleId="Index8">
    <w:name w:val="index 8"/>
    <w:basedOn w:val="Normal"/>
    <w:next w:val="Normal"/>
    <w:autoRedefine/>
    <w:rsid w:val="008937FD"/>
    <w:pPr>
      <w:ind w:left="1920" w:hanging="240"/>
    </w:pPr>
  </w:style>
  <w:style w:type="paragraph" w:styleId="Index9">
    <w:name w:val="index 9"/>
    <w:basedOn w:val="Normal"/>
    <w:next w:val="Normal"/>
    <w:autoRedefine/>
    <w:rsid w:val="008937FD"/>
    <w:pPr>
      <w:ind w:left="2160" w:hanging="240"/>
    </w:pPr>
  </w:style>
  <w:style w:type="paragraph" w:styleId="IndexHeading">
    <w:name w:val="index heading"/>
    <w:basedOn w:val="Normal"/>
    <w:next w:val="Index1"/>
    <w:rsid w:val="008937F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937F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84FF6"/>
    <w:rPr>
      <w:b/>
      <w:bCs/>
      <w:i/>
      <w:iCs/>
      <w:color w:val="4F81BD" w:themeColor="accent1"/>
      <w:sz w:val="24"/>
    </w:rPr>
  </w:style>
  <w:style w:type="paragraph" w:styleId="List2">
    <w:name w:val="List 2"/>
    <w:basedOn w:val="Normal"/>
    <w:rsid w:val="008937FD"/>
    <w:pPr>
      <w:ind w:left="720" w:hanging="360"/>
      <w:contextualSpacing/>
    </w:pPr>
  </w:style>
  <w:style w:type="paragraph" w:styleId="List3">
    <w:name w:val="List 3"/>
    <w:basedOn w:val="Normal"/>
    <w:rsid w:val="008937FD"/>
    <w:pPr>
      <w:ind w:left="1080" w:hanging="360"/>
      <w:contextualSpacing/>
    </w:pPr>
  </w:style>
  <w:style w:type="paragraph" w:styleId="List4">
    <w:name w:val="List 4"/>
    <w:basedOn w:val="Normal"/>
    <w:rsid w:val="008937FD"/>
    <w:pPr>
      <w:ind w:left="1440" w:hanging="360"/>
      <w:contextualSpacing/>
    </w:pPr>
  </w:style>
  <w:style w:type="paragraph" w:styleId="List5">
    <w:name w:val="List 5"/>
    <w:basedOn w:val="Normal"/>
    <w:rsid w:val="008937FD"/>
    <w:pPr>
      <w:ind w:left="1800" w:hanging="360"/>
      <w:contextualSpacing/>
    </w:pPr>
  </w:style>
  <w:style w:type="paragraph" w:styleId="ListBullet2">
    <w:name w:val="List Bullet 2"/>
    <w:basedOn w:val="Normal"/>
    <w:rsid w:val="008937FD"/>
    <w:pPr>
      <w:numPr>
        <w:numId w:val="2"/>
      </w:numPr>
      <w:contextualSpacing/>
    </w:pPr>
  </w:style>
  <w:style w:type="paragraph" w:styleId="ListBullet3">
    <w:name w:val="List Bullet 3"/>
    <w:basedOn w:val="Normal"/>
    <w:rsid w:val="008937FD"/>
    <w:pPr>
      <w:numPr>
        <w:numId w:val="3"/>
      </w:numPr>
      <w:contextualSpacing/>
    </w:pPr>
  </w:style>
  <w:style w:type="paragraph" w:styleId="ListBullet4">
    <w:name w:val="List Bullet 4"/>
    <w:basedOn w:val="Normal"/>
    <w:rsid w:val="008937FD"/>
    <w:pPr>
      <w:numPr>
        <w:numId w:val="4"/>
      </w:numPr>
      <w:contextualSpacing/>
    </w:pPr>
  </w:style>
  <w:style w:type="paragraph" w:styleId="ListBullet5">
    <w:name w:val="List Bullet 5"/>
    <w:basedOn w:val="Normal"/>
    <w:rsid w:val="008937FD"/>
    <w:pPr>
      <w:numPr>
        <w:numId w:val="5"/>
      </w:numPr>
      <w:contextualSpacing/>
    </w:pPr>
  </w:style>
  <w:style w:type="paragraph" w:styleId="ListContinue">
    <w:name w:val="List Continue"/>
    <w:basedOn w:val="Normal"/>
    <w:rsid w:val="008937FD"/>
    <w:pPr>
      <w:spacing w:after="120"/>
      <w:ind w:left="360"/>
      <w:contextualSpacing/>
    </w:pPr>
  </w:style>
  <w:style w:type="paragraph" w:styleId="ListContinue2">
    <w:name w:val="List Continue 2"/>
    <w:basedOn w:val="Normal"/>
    <w:rsid w:val="008937FD"/>
    <w:pPr>
      <w:spacing w:after="120"/>
      <w:ind w:left="720"/>
      <w:contextualSpacing/>
    </w:pPr>
  </w:style>
  <w:style w:type="paragraph" w:styleId="ListContinue3">
    <w:name w:val="List Continue 3"/>
    <w:basedOn w:val="Normal"/>
    <w:rsid w:val="008937FD"/>
    <w:pPr>
      <w:spacing w:after="120"/>
      <w:ind w:left="1080"/>
      <w:contextualSpacing/>
    </w:pPr>
  </w:style>
  <w:style w:type="paragraph" w:styleId="ListContinue4">
    <w:name w:val="List Continue 4"/>
    <w:basedOn w:val="Normal"/>
    <w:rsid w:val="008937FD"/>
    <w:pPr>
      <w:spacing w:after="120"/>
      <w:ind w:left="1440"/>
      <w:contextualSpacing/>
    </w:pPr>
  </w:style>
  <w:style w:type="paragraph" w:styleId="ListContinue5">
    <w:name w:val="List Continue 5"/>
    <w:basedOn w:val="Normal"/>
    <w:rsid w:val="008937FD"/>
    <w:pPr>
      <w:spacing w:after="120"/>
      <w:ind w:left="1800"/>
      <w:contextualSpacing/>
    </w:pPr>
  </w:style>
  <w:style w:type="paragraph" w:styleId="ListNumber2">
    <w:name w:val="List Number 2"/>
    <w:basedOn w:val="Normal"/>
    <w:rsid w:val="008937FD"/>
    <w:pPr>
      <w:numPr>
        <w:numId w:val="8"/>
      </w:numPr>
      <w:contextualSpacing/>
    </w:pPr>
  </w:style>
  <w:style w:type="paragraph" w:styleId="ListNumber3">
    <w:name w:val="List Number 3"/>
    <w:basedOn w:val="Normal"/>
    <w:rsid w:val="008937FD"/>
    <w:pPr>
      <w:numPr>
        <w:numId w:val="9"/>
      </w:numPr>
      <w:contextualSpacing/>
    </w:pPr>
  </w:style>
  <w:style w:type="paragraph" w:styleId="ListNumber4">
    <w:name w:val="List Number 4"/>
    <w:basedOn w:val="Normal"/>
    <w:rsid w:val="008937FD"/>
    <w:pPr>
      <w:numPr>
        <w:numId w:val="10"/>
      </w:numPr>
      <w:contextualSpacing/>
    </w:pPr>
  </w:style>
  <w:style w:type="paragraph" w:styleId="ListNumber5">
    <w:name w:val="List Number 5"/>
    <w:basedOn w:val="Normal"/>
    <w:rsid w:val="008937FD"/>
    <w:pPr>
      <w:numPr>
        <w:numId w:val="11"/>
      </w:numPr>
      <w:contextualSpacing/>
    </w:pPr>
  </w:style>
  <w:style w:type="paragraph" w:styleId="MacroText">
    <w:name w:val="macro"/>
    <w:link w:val="MacroTextChar"/>
    <w:rsid w:val="008937F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basedOn w:val="DefaultParagraphFont"/>
    <w:link w:val="MacroText"/>
    <w:rsid w:val="00984FF6"/>
    <w:rPr>
      <w:rFonts w:ascii="Consolas" w:hAnsi="Consolas" w:cs="Consolas"/>
    </w:rPr>
  </w:style>
  <w:style w:type="paragraph" w:styleId="MessageHeader">
    <w:name w:val="Message Header"/>
    <w:basedOn w:val="Normal"/>
    <w:link w:val="MessageHeaderChar"/>
    <w:rsid w:val="008937FD"/>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rsid w:val="00984FF6"/>
    <w:rPr>
      <w:rFonts w:asciiTheme="majorHAnsi" w:eastAsiaTheme="majorEastAsia" w:hAnsiTheme="majorHAnsi" w:cstheme="majorBidi"/>
      <w:sz w:val="24"/>
      <w:szCs w:val="24"/>
      <w:shd w:val="pct20" w:color="auto" w:fill="auto"/>
    </w:rPr>
  </w:style>
  <w:style w:type="paragraph" w:styleId="NoSpacing">
    <w:name w:val="No Spacing"/>
    <w:uiPriority w:val="1"/>
    <w:qFormat/>
    <w:rsid w:val="008937FD"/>
    <w:rPr>
      <w:sz w:val="24"/>
    </w:rPr>
  </w:style>
  <w:style w:type="paragraph" w:styleId="NormalWeb">
    <w:name w:val="Normal (Web)"/>
    <w:basedOn w:val="Normal"/>
    <w:rsid w:val="008937FD"/>
    <w:rPr>
      <w:szCs w:val="24"/>
    </w:rPr>
  </w:style>
  <w:style w:type="paragraph" w:styleId="NormalIndent">
    <w:name w:val="Normal Indent"/>
    <w:basedOn w:val="Normal"/>
    <w:rsid w:val="008937FD"/>
    <w:pPr>
      <w:ind w:left="720"/>
    </w:pPr>
  </w:style>
  <w:style w:type="paragraph" w:styleId="NoteHeading">
    <w:name w:val="Note Heading"/>
    <w:basedOn w:val="Normal"/>
    <w:next w:val="Normal"/>
    <w:link w:val="NoteHeadingChar"/>
    <w:rsid w:val="008937FD"/>
  </w:style>
  <w:style w:type="character" w:customStyle="1" w:styleId="NoteHeadingChar">
    <w:name w:val="Note Heading Char"/>
    <w:basedOn w:val="DefaultParagraphFont"/>
    <w:link w:val="NoteHeading"/>
    <w:rsid w:val="00984FF6"/>
    <w:rPr>
      <w:sz w:val="24"/>
    </w:rPr>
  </w:style>
  <w:style w:type="paragraph" w:styleId="PlainText">
    <w:name w:val="Plain Text"/>
    <w:basedOn w:val="Normal"/>
    <w:link w:val="PlainTextChar"/>
    <w:rsid w:val="008937FD"/>
    <w:rPr>
      <w:rFonts w:ascii="Consolas" w:hAnsi="Consolas" w:cs="Consolas"/>
      <w:sz w:val="21"/>
      <w:szCs w:val="21"/>
    </w:rPr>
  </w:style>
  <w:style w:type="character" w:customStyle="1" w:styleId="PlainTextChar">
    <w:name w:val="Plain Text Char"/>
    <w:basedOn w:val="DefaultParagraphFont"/>
    <w:link w:val="PlainText"/>
    <w:rsid w:val="00984FF6"/>
    <w:rPr>
      <w:rFonts w:ascii="Consolas" w:hAnsi="Consolas" w:cs="Consolas"/>
      <w:sz w:val="21"/>
      <w:szCs w:val="21"/>
    </w:rPr>
  </w:style>
  <w:style w:type="paragraph" w:styleId="Quote">
    <w:name w:val="Quote"/>
    <w:basedOn w:val="Normal"/>
    <w:next w:val="Normal"/>
    <w:link w:val="QuoteChar"/>
    <w:uiPriority w:val="29"/>
    <w:qFormat/>
    <w:rsid w:val="008937FD"/>
    <w:rPr>
      <w:i/>
      <w:iCs/>
      <w:color w:val="000000" w:themeColor="text1"/>
    </w:rPr>
  </w:style>
  <w:style w:type="character" w:customStyle="1" w:styleId="QuoteChar">
    <w:name w:val="Quote Char"/>
    <w:basedOn w:val="DefaultParagraphFont"/>
    <w:link w:val="Quote"/>
    <w:uiPriority w:val="29"/>
    <w:rsid w:val="00984FF6"/>
    <w:rPr>
      <w:i/>
      <w:iCs/>
      <w:color w:val="000000" w:themeColor="text1"/>
      <w:sz w:val="24"/>
    </w:rPr>
  </w:style>
  <w:style w:type="paragraph" w:styleId="Salutation">
    <w:name w:val="Salutation"/>
    <w:basedOn w:val="Normal"/>
    <w:next w:val="Normal"/>
    <w:link w:val="SalutationChar"/>
    <w:rsid w:val="008937FD"/>
  </w:style>
  <w:style w:type="character" w:customStyle="1" w:styleId="SalutationChar">
    <w:name w:val="Salutation Char"/>
    <w:basedOn w:val="DefaultParagraphFont"/>
    <w:link w:val="Salutation"/>
    <w:rsid w:val="00984FF6"/>
    <w:rPr>
      <w:sz w:val="24"/>
    </w:rPr>
  </w:style>
  <w:style w:type="paragraph" w:styleId="Signature">
    <w:name w:val="Signature"/>
    <w:basedOn w:val="Normal"/>
    <w:link w:val="SignatureChar"/>
    <w:rsid w:val="008937FD"/>
    <w:pPr>
      <w:ind w:left="4320"/>
    </w:pPr>
  </w:style>
  <w:style w:type="character" w:customStyle="1" w:styleId="SignatureChar">
    <w:name w:val="Signature Char"/>
    <w:basedOn w:val="DefaultParagraphFont"/>
    <w:link w:val="Signature"/>
    <w:rsid w:val="00984FF6"/>
    <w:rPr>
      <w:sz w:val="24"/>
    </w:rPr>
  </w:style>
  <w:style w:type="paragraph" w:styleId="Subtitle">
    <w:name w:val="Subtitle"/>
    <w:basedOn w:val="Normal"/>
    <w:next w:val="Normal"/>
    <w:link w:val="SubtitleChar"/>
    <w:qFormat/>
    <w:rsid w:val="008937FD"/>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rsid w:val="00984FF6"/>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rsid w:val="008937FD"/>
    <w:pPr>
      <w:ind w:left="240" w:hanging="240"/>
    </w:pPr>
  </w:style>
  <w:style w:type="paragraph" w:styleId="TableofFigures">
    <w:name w:val="table of figures"/>
    <w:basedOn w:val="Normal"/>
    <w:next w:val="Normal"/>
    <w:rsid w:val="008937FD"/>
  </w:style>
  <w:style w:type="paragraph" w:styleId="Title">
    <w:name w:val="Title"/>
    <w:basedOn w:val="Normal"/>
    <w:next w:val="Normal"/>
    <w:link w:val="TitleChar"/>
    <w:qFormat/>
    <w:rsid w:val="008937F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984FF6"/>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rsid w:val="008937FD"/>
    <w:pPr>
      <w:spacing w:before="120"/>
    </w:pPr>
    <w:rPr>
      <w:rFonts w:asciiTheme="majorHAnsi" w:eastAsiaTheme="majorEastAsia" w:hAnsiTheme="majorHAnsi" w:cstheme="majorBidi"/>
      <w:b/>
      <w:bCs/>
      <w:szCs w:val="24"/>
    </w:rPr>
  </w:style>
  <w:style w:type="paragraph" w:styleId="TOC3">
    <w:name w:val="toc 3"/>
    <w:basedOn w:val="Normal"/>
    <w:next w:val="Normal"/>
    <w:autoRedefine/>
    <w:rsid w:val="008937FD"/>
    <w:pPr>
      <w:spacing w:after="100"/>
      <w:ind w:left="480"/>
    </w:pPr>
  </w:style>
  <w:style w:type="paragraph" w:styleId="TOC4">
    <w:name w:val="toc 4"/>
    <w:basedOn w:val="Normal"/>
    <w:next w:val="Normal"/>
    <w:autoRedefine/>
    <w:rsid w:val="008937FD"/>
    <w:pPr>
      <w:spacing w:after="100"/>
      <w:ind w:left="720"/>
    </w:pPr>
  </w:style>
  <w:style w:type="paragraph" w:styleId="TOC5">
    <w:name w:val="toc 5"/>
    <w:basedOn w:val="Normal"/>
    <w:next w:val="Normal"/>
    <w:autoRedefine/>
    <w:rsid w:val="008937FD"/>
    <w:pPr>
      <w:spacing w:after="100"/>
      <w:ind w:left="960"/>
    </w:pPr>
  </w:style>
  <w:style w:type="paragraph" w:styleId="TOC6">
    <w:name w:val="toc 6"/>
    <w:basedOn w:val="Normal"/>
    <w:next w:val="Normal"/>
    <w:autoRedefine/>
    <w:rsid w:val="008937FD"/>
    <w:pPr>
      <w:spacing w:after="100"/>
      <w:ind w:left="1200"/>
    </w:pPr>
  </w:style>
  <w:style w:type="paragraph" w:styleId="TOC7">
    <w:name w:val="toc 7"/>
    <w:basedOn w:val="Normal"/>
    <w:next w:val="Normal"/>
    <w:autoRedefine/>
    <w:rsid w:val="008937FD"/>
    <w:pPr>
      <w:spacing w:after="100"/>
      <w:ind w:left="1440"/>
    </w:pPr>
  </w:style>
  <w:style w:type="paragraph" w:styleId="TOC8">
    <w:name w:val="toc 8"/>
    <w:basedOn w:val="Normal"/>
    <w:next w:val="Normal"/>
    <w:autoRedefine/>
    <w:rsid w:val="008937FD"/>
    <w:pPr>
      <w:spacing w:after="100"/>
      <w:ind w:left="1680"/>
    </w:pPr>
  </w:style>
  <w:style w:type="paragraph" w:styleId="TOC9">
    <w:name w:val="toc 9"/>
    <w:basedOn w:val="Normal"/>
    <w:next w:val="Normal"/>
    <w:autoRedefine/>
    <w:rsid w:val="008937FD"/>
    <w:pPr>
      <w:spacing w:after="100"/>
      <w:ind w:left="1920"/>
    </w:pPr>
  </w:style>
  <w:style w:type="paragraph" w:styleId="TOCHeading">
    <w:name w:val="TOC Heading"/>
    <w:basedOn w:val="Heading1"/>
    <w:next w:val="Normal"/>
    <w:uiPriority w:val="39"/>
    <w:semiHidden/>
    <w:unhideWhenUsed/>
    <w:qFormat/>
    <w:rsid w:val="008937FD"/>
    <w:pPr>
      <w:keepLines/>
      <w:spacing w:before="480"/>
      <w:outlineLvl w:val="9"/>
    </w:pPr>
    <w:rPr>
      <w:rFonts w:asciiTheme="majorHAnsi" w:eastAsiaTheme="majorEastAsia" w:hAnsiTheme="majorHAnsi" w:cstheme="majorBidi"/>
      <w:bCs/>
      <w:color w:val="365F91" w:themeColor="accent1" w:themeShade="BF"/>
      <w:kern w:val="0"/>
      <w:sz w:val="28"/>
      <w:szCs w:val="28"/>
    </w:rPr>
  </w:style>
  <w:style w:type="paragraph" w:customStyle="1" w:styleId="ReferenceURL">
    <w:name w:val="Reference_URL"/>
    <w:basedOn w:val="URL"/>
    <w:qFormat/>
    <w:rsid w:val="0022606E"/>
    <w:pPr>
      <w:ind w:left="720"/>
    </w:pPr>
    <w:rPr>
      <w:color w:val="0000FF"/>
      <w:sz w:val="20"/>
      <w:u w:val="single"/>
    </w:rPr>
  </w:style>
  <w:style w:type="paragraph" w:customStyle="1" w:styleId="FooterEndTNCHETN">
    <w:name w:val="Footer_End_TN_CHETN"/>
    <w:qFormat/>
    <w:rsid w:val="00304696"/>
    <w:pPr>
      <w:ind w:left="720" w:right="720"/>
      <w:jc w:val="center"/>
    </w:pPr>
    <w:rPr>
      <w:i/>
    </w:rPr>
  </w:style>
  <w:style w:type="paragraph" w:customStyle="1" w:styleId="TableColumnHeading">
    <w:name w:val="Table Column Heading"/>
    <w:basedOn w:val="TableText"/>
    <w:next w:val="TableText"/>
    <w:rsid w:val="003C2B4A"/>
    <w:pPr>
      <w:keepNext/>
      <w:suppressAutoHyphens/>
    </w:pPr>
    <w:rPr>
      <w:rFonts w:ascii="Arial Bold" w:hAnsi="Arial Bold"/>
      <w:b/>
      <w:spacing w:val="-2"/>
    </w:rPr>
  </w:style>
  <w:style w:type="paragraph" w:customStyle="1" w:styleId="TableColumnHeadingCompact">
    <w:name w:val="Table Column Heading Compact"/>
    <w:basedOn w:val="TableColumnHeading"/>
    <w:next w:val="Normal"/>
    <w:rsid w:val="003C2B4A"/>
    <w:rPr>
      <w:kern w:val="18"/>
      <w:sz w:val="18"/>
      <w:szCs w:val="18"/>
    </w:rPr>
  </w:style>
  <w:style w:type="paragraph" w:customStyle="1" w:styleId="TableColumnHeadingSmall">
    <w:name w:val="Table Column Heading Small"/>
    <w:basedOn w:val="TableColumnHeadingCompact"/>
    <w:rsid w:val="003C2B4A"/>
    <w:pPr>
      <w:widowControl w:val="0"/>
      <w:spacing w:line="180" w:lineRule="atLeast"/>
    </w:pPr>
    <w:rPr>
      <w:sz w:val="14"/>
    </w:rPr>
  </w:style>
  <w:style w:type="paragraph" w:customStyle="1" w:styleId="TableTextCompact">
    <w:name w:val="Table Text Compact"/>
    <w:basedOn w:val="TableText"/>
    <w:rsid w:val="003C2B4A"/>
    <w:rPr>
      <w:spacing w:val="-4"/>
      <w:kern w:val="18"/>
      <w:sz w:val="18"/>
      <w:szCs w:val="18"/>
    </w:rPr>
  </w:style>
  <w:style w:type="paragraph" w:customStyle="1" w:styleId="TableTextFootnote">
    <w:name w:val="Table Text Footnote"/>
    <w:basedOn w:val="TableTextCompact"/>
    <w:rsid w:val="003C2B4A"/>
    <w:pPr>
      <w:widowControl w:val="0"/>
      <w:tabs>
        <w:tab w:val="left" w:pos="240"/>
      </w:tabs>
      <w:ind w:left="240" w:hanging="240"/>
    </w:pPr>
  </w:style>
  <w:style w:type="paragraph" w:customStyle="1" w:styleId="TableTextSmall">
    <w:name w:val="Table Text Small"/>
    <w:basedOn w:val="TableTextCompact"/>
    <w:rsid w:val="003C2B4A"/>
    <w:pPr>
      <w:widowControl w:val="0"/>
      <w:spacing w:line="180" w:lineRule="atLeast"/>
    </w:pPr>
    <w:rPr>
      <w:sz w:val="14"/>
    </w:rPr>
  </w:style>
  <w:style w:type="paragraph" w:customStyle="1" w:styleId="Equation">
    <w:name w:val="Equation"/>
    <w:next w:val="BodyText"/>
    <w:rsid w:val="00200F6E"/>
    <w:pPr>
      <w:tabs>
        <w:tab w:val="center" w:pos="3960"/>
        <w:tab w:val="right" w:pos="7920"/>
      </w:tabs>
      <w:suppressAutoHyphens/>
      <w:spacing w:after="320" w:line="320" w:lineRule="atLeast"/>
    </w:pPr>
    <w:rPr>
      <w:rFonts w:ascii="Franklin Gothic Book" w:hAnsi="Franklin Gothic Book"/>
      <w:kern w:val="24"/>
      <w:sz w:val="24"/>
      <w:szCs w:val="24"/>
    </w:rPr>
  </w:style>
  <w:style w:type="paragraph" w:customStyle="1" w:styleId="EquationTerms">
    <w:name w:val="Equation Terms"/>
    <w:basedOn w:val="Equation"/>
    <w:rsid w:val="00200F6E"/>
    <w:pPr>
      <w:tabs>
        <w:tab w:val="clear" w:pos="3960"/>
        <w:tab w:val="clear" w:pos="7920"/>
        <w:tab w:val="right" w:pos="900"/>
        <w:tab w:val="center" w:pos="1080"/>
        <w:tab w:val="left" w:pos="1260"/>
      </w:tabs>
      <w:ind w:left="1267" w:hanging="1267"/>
      <w:contextualSpacing/>
    </w:pPr>
    <w:rPr>
      <w:rFonts w:ascii="Georgia" w:hAnsi="Georgia"/>
    </w:rPr>
  </w:style>
  <w:style w:type="paragraph" w:customStyle="1" w:styleId="EquationText">
    <w:name w:val="EquationText"/>
    <w:basedOn w:val="Caption"/>
    <w:rsid w:val="00200F6E"/>
    <w:pPr>
      <w:tabs>
        <w:tab w:val="left" w:pos="576"/>
        <w:tab w:val="center" w:pos="3960"/>
        <w:tab w:val="right" w:pos="7920"/>
      </w:tabs>
      <w:suppressAutoHyphens/>
      <w:spacing w:before="280" w:after="320" w:line="320" w:lineRule="atLeast"/>
      <w:ind w:left="1152" w:hanging="576"/>
      <w:jc w:val="center"/>
    </w:pPr>
    <w:rPr>
      <w:rFonts w:ascii="Franklin Gothic Book" w:hAnsi="Franklin Gothic Book"/>
      <w:bCs/>
      <w:sz w:val="20"/>
    </w:rPr>
  </w:style>
  <w:style w:type="paragraph" w:customStyle="1" w:styleId="EquationCalc">
    <w:name w:val="EquationCalc"/>
    <w:basedOn w:val="EquationText"/>
    <w:rsid w:val="00200F6E"/>
    <w:pPr>
      <w:tabs>
        <w:tab w:val="clear" w:pos="3960"/>
      </w:tabs>
      <w:spacing w:before="60" w:line="240" w:lineRule="auto"/>
      <w:contextualSpacing/>
      <w:jc w:val="left"/>
    </w:pPr>
    <w:rPr>
      <w:b w:val="0"/>
    </w:rPr>
  </w:style>
  <w:style w:type="paragraph" w:customStyle="1" w:styleId="EquationTerms0">
    <w:name w:val="EquationTerms"/>
    <w:rsid w:val="00200F6E"/>
    <w:pPr>
      <w:tabs>
        <w:tab w:val="left" w:pos="840"/>
        <w:tab w:val="left" w:pos="1440"/>
      </w:tabs>
      <w:ind w:left="1800" w:hanging="1440"/>
    </w:pPr>
    <w:rPr>
      <w:rFonts w:ascii="Century" w:hAnsi="Century"/>
    </w:rPr>
  </w:style>
  <w:style w:type="paragraph" w:customStyle="1" w:styleId="FooterPage1CHETN">
    <w:name w:val="Footer_Page_1_CHETN"/>
    <w:basedOn w:val="Footer"/>
    <w:link w:val="FooterPage1CHETNChar"/>
    <w:qFormat/>
    <w:rsid w:val="00B12E9F"/>
    <w:rPr>
      <w:rFonts w:cs="Arial"/>
      <w:sz w:val="16"/>
      <w:szCs w:val="16"/>
    </w:rPr>
  </w:style>
  <w:style w:type="character" w:customStyle="1" w:styleId="FooterPage1CHETNChar">
    <w:name w:val="Footer_Page_1_CHETN Char"/>
    <w:basedOn w:val="FooterChar"/>
    <w:link w:val="FooterPage1CHETN"/>
    <w:rsid w:val="00B12E9F"/>
    <w:rPr>
      <w:rFonts w:ascii="Arial" w:hAnsi="Arial" w:cs="Arial"/>
      <w:sz w:val="16"/>
      <w:szCs w:val="16"/>
    </w:rPr>
  </w:style>
  <w:style w:type="paragraph" w:customStyle="1" w:styleId="Glossary">
    <w:name w:val="Glossary"/>
    <w:qFormat/>
    <w:rsid w:val="009C2CBF"/>
    <w:pPr>
      <w:tabs>
        <w:tab w:val="left" w:pos="1440"/>
      </w:tabs>
      <w:ind w:left="1440" w:hanging="1440"/>
      <w:jc w:val="both"/>
    </w:pPr>
    <w:rPr>
      <w:rFonts w:cs="Arial"/>
      <w:iCs/>
      <w:sz w:val="24"/>
    </w:rPr>
  </w:style>
  <w:style w:type="paragraph" w:customStyle="1" w:styleId="AcronymList">
    <w:name w:val="AcronymList"/>
    <w:basedOn w:val="TableText"/>
    <w:rsid w:val="00FA6D2F"/>
    <w:pPr>
      <w:widowControl w:val="0"/>
      <w:tabs>
        <w:tab w:val="left" w:pos="2880"/>
      </w:tabs>
      <w:spacing w:after="0" w:line="240" w:lineRule="exact"/>
      <w:ind w:left="2880" w:hanging="2880"/>
    </w:pPr>
    <w:rPr>
      <w:kern w:val="16"/>
      <w:sz w:val="18"/>
    </w:rPr>
  </w:style>
  <w:style w:type="character" w:styleId="PlaceholderText">
    <w:name w:val="Placeholder Text"/>
    <w:basedOn w:val="DefaultParagraphFont"/>
    <w:uiPriority w:val="99"/>
    <w:semiHidden/>
    <w:rsid w:val="00BA73AB"/>
    <w:rPr>
      <w:color w:val="808080"/>
    </w:rPr>
  </w:style>
  <w:style w:type="character" w:customStyle="1" w:styleId="Heading1Char">
    <w:name w:val="Heading 1 Char"/>
    <w:basedOn w:val="DefaultParagraphFont"/>
    <w:link w:val="Heading1"/>
    <w:rsid w:val="00161413"/>
    <w:rPr>
      <w:rFonts w:ascii="Arial Black" w:hAnsi="Arial Black"/>
      <w:kern w:val="28"/>
      <w:sz w:val="24"/>
    </w:rPr>
  </w:style>
  <w:style w:type="character" w:customStyle="1" w:styleId="apple-converted-space">
    <w:name w:val="apple-converted-space"/>
    <w:basedOn w:val="DefaultParagraphFont"/>
    <w:rsid w:val="000863E3"/>
  </w:style>
  <w:style w:type="character" w:styleId="Emphasis">
    <w:name w:val="Emphasis"/>
    <w:basedOn w:val="DefaultParagraphFont"/>
    <w:uiPriority w:val="20"/>
    <w:qFormat/>
    <w:rsid w:val="000863E3"/>
    <w:rPr>
      <w:i/>
      <w:iCs/>
    </w:rPr>
  </w:style>
  <w:style w:type="character" w:styleId="Strong">
    <w:name w:val="Strong"/>
    <w:basedOn w:val="DefaultParagraphFont"/>
    <w:uiPriority w:val="22"/>
    <w:qFormat/>
    <w:rsid w:val="000863E3"/>
    <w:rPr>
      <w:b/>
      <w:bCs/>
    </w:rPr>
  </w:style>
  <w:style w:type="character" w:customStyle="1" w:styleId="n">
    <w:name w:val="n"/>
    <w:basedOn w:val="DefaultParagraphFont"/>
    <w:rsid w:val="0057707F"/>
  </w:style>
  <w:style w:type="character" w:customStyle="1" w:styleId="nd">
    <w:name w:val="nd"/>
    <w:basedOn w:val="DefaultParagraphFont"/>
    <w:rsid w:val="006825C0"/>
  </w:style>
  <w:style w:type="character" w:customStyle="1" w:styleId="p">
    <w:name w:val="p"/>
    <w:basedOn w:val="DefaultParagraphFont"/>
    <w:rsid w:val="006825C0"/>
  </w:style>
  <w:style w:type="character" w:customStyle="1" w:styleId="o">
    <w:name w:val="o"/>
    <w:basedOn w:val="DefaultParagraphFont"/>
    <w:rsid w:val="006825C0"/>
  </w:style>
  <w:style w:type="character" w:customStyle="1" w:styleId="ow">
    <w:name w:val="ow"/>
    <w:basedOn w:val="DefaultParagraphFont"/>
    <w:rsid w:val="006825C0"/>
  </w:style>
  <w:style w:type="character" w:customStyle="1" w:styleId="mi">
    <w:name w:val="mi"/>
    <w:basedOn w:val="DefaultParagraphFont"/>
    <w:rsid w:val="006825C0"/>
  </w:style>
</w:styles>
</file>

<file path=word/webSettings.xml><?xml version="1.0" encoding="utf-8"?>
<w:webSettings xmlns:r="http://schemas.openxmlformats.org/officeDocument/2006/relationships" xmlns:w="http://schemas.openxmlformats.org/wordprocessingml/2006/main">
  <w:divs>
    <w:div w:id="62988180">
      <w:bodyDiv w:val="1"/>
      <w:marLeft w:val="0"/>
      <w:marRight w:val="0"/>
      <w:marTop w:val="0"/>
      <w:marBottom w:val="0"/>
      <w:divBdr>
        <w:top w:val="none" w:sz="0" w:space="0" w:color="auto"/>
        <w:left w:val="none" w:sz="0" w:space="0" w:color="auto"/>
        <w:bottom w:val="none" w:sz="0" w:space="0" w:color="auto"/>
        <w:right w:val="none" w:sz="0" w:space="0" w:color="auto"/>
      </w:divBdr>
    </w:div>
    <w:div w:id="271131892">
      <w:bodyDiv w:val="1"/>
      <w:marLeft w:val="0"/>
      <w:marRight w:val="0"/>
      <w:marTop w:val="0"/>
      <w:marBottom w:val="0"/>
      <w:divBdr>
        <w:top w:val="none" w:sz="0" w:space="0" w:color="auto"/>
        <w:left w:val="none" w:sz="0" w:space="0" w:color="auto"/>
        <w:bottom w:val="none" w:sz="0" w:space="0" w:color="auto"/>
        <w:right w:val="none" w:sz="0" w:space="0" w:color="auto"/>
      </w:divBdr>
    </w:div>
    <w:div w:id="431122985">
      <w:bodyDiv w:val="1"/>
      <w:marLeft w:val="0"/>
      <w:marRight w:val="0"/>
      <w:marTop w:val="0"/>
      <w:marBottom w:val="0"/>
      <w:divBdr>
        <w:top w:val="none" w:sz="0" w:space="0" w:color="auto"/>
        <w:left w:val="none" w:sz="0" w:space="0" w:color="auto"/>
        <w:bottom w:val="none" w:sz="0" w:space="0" w:color="auto"/>
        <w:right w:val="none" w:sz="0" w:space="0" w:color="auto"/>
      </w:divBdr>
    </w:div>
    <w:div w:id="494151683">
      <w:bodyDiv w:val="1"/>
      <w:marLeft w:val="0"/>
      <w:marRight w:val="0"/>
      <w:marTop w:val="0"/>
      <w:marBottom w:val="0"/>
      <w:divBdr>
        <w:top w:val="none" w:sz="0" w:space="0" w:color="auto"/>
        <w:left w:val="none" w:sz="0" w:space="0" w:color="auto"/>
        <w:bottom w:val="none" w:sz="0" w:space="0" w:color="auto"/>
        <w:right w:val="none" w:sz="0" w:space="0" w:color="auto"/>
      </w:divBdr>
    </w:div>
    <w:div w:id="839081863">
      <w:bodyDiv w:val="1"/>
      <w:marLeft w:val="0"/>
      <w:marRight w:val="0"/>
      <w:marTop w:val="0"/>
      <w:marBottom w:val="0"/>
      <w:divBdr>
        <w:top w:val="none" w:sz="0" w:space="0" w:color="auto"/>
        <w:left w:val="none" w:sz="0" w:space="0" w:color="auto"/>
        <w:bottom w:val="none" w:sz="0" w:space="0" w:color="auto"/>
        <w:right w:val="none" w:sz="0" w:space="0" w:color="auto"/>
      </w:divBdr>
    </w:div>
    <w:div w:id="1034620303">
      <w:bodyDiv w:val="1"/>
      <w:marLeft w:val="0"/>
      <w:marRight w:val="0"/>
      <w:marTop w:val="0"/>
      <w:marBottom w:val="0"/>
      <w:divBdr>
        <w:top w:val="none" w:sz="0" w:space="0" w:color="auto"/>
        <w:left w:val="none" w:sz="0" w:space="0" w:color="auto"/>
        <w:bottom w:val="none" w:sz="0" w:space="0" w:color="auto"/>
        <w:right w:val="none" w:sz="0" w:space="0" w:color="auto"/>
      </w:divBdr>
    </w:div>
    <w:div w:id="1049652264">
      <w:bodyDiv w:val="1"/>
      <w:marLeft w:val="0"/>
      <w:marRight w:val="0"/>
      <w:marTop w:val="0"/>
      <w:marBottom w:val="0"/>
      <w:divBdr>
        <w:top w:val="none" w:sz="0" w:space="0" w:color="auto"/>
        <w:left w:val="none" w:sz="0" w:space="0" w:color="auto"/>
        <w:bottom w:val="none" w:sz="0" w:space="0" w:color="auto"/>
        <w:right w:val="none" w:sz="0" w:space="0" w:color="auto"/>
      </w:divBdr>
    </w:div>
    <w:div w:id="1134519627">
      <w:bodyDiv w:val="1"/>
      <w:marLeft w:val="0"/>
      <w:marRight w:val="0"/>
      <w:marTop w:val="0"/>
      <w:marBottom w:val="0"/>
      <w:divBdr>
        <w:top w:val="none" w:sz="0" w:space="0" w:color="auto"/>
        <w:left w:val="none" w:sz="0" w:space="0" w:color="auto"/>
        <w:bottom w:val="none" w:sz="0" w:space="0" w:color="auto"/>
        <w:right w:val="none" w:sz="0" w:space="0" w:color="auto"/>
      </w:divBdr>
    </w:div>
    <w:div w:id="1259949626">
      <w:bodyDiv w:val="1"/>
      <w:marLeft w:val="0"/>
      <w:marRight w:val="0"/>
      <w:marTop w:val="0"/>
      <w:marBottom w:val="0"/>
      <w:divBdr>
        <w:top w:val="none" w:sz="0" w:space="0" w:color="auto"/>
        <w:left w:val="none" w:sz="0" w:space="0" w:color="auto"/>
        <w:bottom w:val="none" w:sz="0" w:space="0" w:color="auto"/>
        <w:right w:val="none" w:sz="0" w:space="0" w:color="auto"/>
      </w:divBdr>
    </w:div>
    <w:div w:id="1561480946">
      <w:bodyDiv w:val="1"/>
      <w:marLeft w:val="0"/>
      <w:marRight w:val="0"/>
      <w:marTop w:val="0"/>
      <w:marBottom w:val="0"/>
      <w:divBdr>
        <w:top w:val="none" w:sz="0" w:space="0" w:color="auto"/>
        <w:left w:val="none" w:sz="0" w:space="0" w:color="auto"/>
        <w:bottom w:val="none" w:sz="0" w:space="0" w:color="auto"/>
        <w:right w:val="none" w:sz="0" w:space="0" w:color="auto"/>
      </w:divBdr>
    </w:div>
    <w:div w:id="1598324325">
      <w:bodyDiv w:val="1"/>
      <w:marLeft w:val="0"/>
      <w:marRight w:val="0"/>
      <w:marTop w:val="0"/>
      <w:marBottom w:val="0"/>
      <w:divBdr>
        <w:top w:val="none" w:sz="0" w:space="0" w:color="auto"/>
        <w:left w:val="none" w:sz="0" w:space="0" w:color="auto"/>
        <w:bottom w:val="none" w:sz="0" w:space="0" w:color="auto"/>
        <w:right w:val="none" w:sz="0" w:space="0" w:color="auto"/>
      </w:divBdr>
    </w:div>
    <w:div w:id="1723410164">
      <w:bodyDiv w:val="1"/>
      <w:marLeft w:val="0"/>
      <w:marRight w:val="0"/>
      <w:marTop w:val="0"/>
      <w:marBottom w:val="0"/>
      <w:divBdr>
        <w:top w:val="none" w:sz="0" w:space="0" w:color="auto"/>
        <w:left w:val="none" w:sz="0" w:space="0" w:color="auto"/>
        <w:bottom w:val="none" w:sz="0" w:space="0" w:color="auto"/>
        <w:right w:val="none" w:sz="0" w:space="0" w:color="auto"/>
      </w:divBdr>
    </w:div>
    <w:div w:id="1899971162">
      <w:bodyDiv w:val="1"/>
      <w:marLeft w:val="0"/>
      <w:marRight w:val="0"/>
      <w:marTop w:val="0"/>
      <w:marBottom w:val="0"/>
      <w:divBdr>
        <w:top w:val="none" w:sz="0" w:space="0" w:color="auto"/>
        <w:left w:val="none" w:sz="0" w:space="0" w:color="auto"/>
        <w:bottom w:val="none" w:sz="0" w:space="0" w:color="auto"/>
        <w:right w:val="none" w:sz="0" w:space="0" w:color="auto"/>
      </w:divBdr>
    </w:div>
    <w:div w:id="1925794129">
      <w:bodyDiv w:val="1"/>
      <w:marLeft w:val="0"/>
      <w:marRight w:val="0"/>
      <w:marTop w:val="0"/>
      <w:marBottom w:val="0"/>
      <w:divBdr>
        <w:top w:val="none" w:sz="0" w:space="0" w:color="auto"/>
        <w:left w:val="none" w:sz="0" w:space="0" w:color="auto"/>
        <w:bottom w:val="none" w:sz="0" w:space="0" w:color="auto"/>
        <w:right w:val="none" w:sz="0" w:space="0" w:color="auto"/>
      </w:divBdr>
    </w:div>
    <w:div w:id="1960142195">
      <w:bodyDiv w:val="1"/>
      <w:marLeft w:val="0"/>
      <w:marRight w:val="0"/>
      <w:marTop w:val="0"/>
      <w:marBottom w:val="0"/>
      <w:divBdr>
        <w:top w:val="none" w:sz="0" w:space="0" w:color="auto"/>
        <w:left w:val="none" w:sz="0" w:space="0" w:color="auto"/>
        <w:bottom w:val="none" w:sz="0" w:space="0" w:color="auto"/>
        <w:right w:val="none" w:sz="0" w:space="0" w:color="auto"/>
      </w:divBdr>
    </w:div>
    <w:div w:id="2028675690">
      <w:bodyDiv w:val="1"/>
      <w:marLeft w:val="0"/>
      <w:marRight w:val="0"/>
      <w:marTop w:val="0"/>
      <w:marBottom w:val="0"/>
      <w:divBdr>
        <w:top w:val="none" w:sz="0" w:space="0" w:color="auto"/>
        <w:left w:val="none" w:sz="0" w:space="0" w:color="auto"/>
        <w:bottom w:val="none" w:sz="0" w:space="0" w:color="auto"/>
        <w:right w:val="none" w:sz="0" w:space="0" w:color="auto"/>
      </w:divBdr>
    </w:div>
    <w:div w:id="2043742296">
      <w:bodyDiv w:val="1"/>
      <w:marLeft w:val="0"/>
      <w:marRight w:val="0"/>
      <w:marTop w:val="0"/>
      <w:marBottom w:val="0"/>
      <w:divBdr>
        <w:top w:val="none" w:sz="0" w:space="0" w:color="auto"/>
        <w:left w:val="none" w:sz="0" w:space="0" w:color="auto"/>
        <w:bottom w:val="none" w:sz="0" w:space="0" w:color="auto"/>
        <w:right w:val="none" w:sz="0" w:space="0" w:color="auto"/>
      </w:divBdr>
    </w:div>
    <w:div w:id="208938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hdl.handle.net/11681/12475"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Dylan.R.Sanderson@usace.army.mil" TargetMode="External"/><Relationship Id="rId25" Type="http://schemas.openxmlformats.org/officeDocument/2006/relationships/fontTable" Target="fontTable.xml"/><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mailto:Bradley.D.Johnson@usace.army.mil"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4IMIBJW\AppData\Roaming\Microsoft\Templates\ERDC_TN_CHET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958A36-6DFC-44DF-AC06-10B2173B2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ERDC_TN_CHETN</Template>
  <TotalTime>1449</TotalTime>
  <Pages>8</Pages>
  <Words>2477</Words>
  <Characters>14729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CHETN Galveston Geotextiles</vt:lpstr>
    </vt:vector>
  </TitlesOfParts>
  <Company>USACE</Company>
  <LinksUpToDate>false</LinksUpToDate>
  <CharactersWithSpaces>17172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CHETN Galveston Geotextiles</dc:title>
  <dc:creator>William J. Wolfe</dc:creator>
  <cp:lastModifiedBy>Brad</cp:lastModifiedBy>
  <cp:revision>9</cp:revision>
  <cp:lastPrinted>2018-08-11T21:04:00Z</cp:lastPrinted>
  <dcterms:created xsi:type="dcterms:W3CDTF">2018-09-04T16:41:00Z</dcterms:created>
  <dcterms:modified xsi:type="dcterms:W3CDTF">2018-09-06T14:31:00Z</dcterms:modified>
</cp:coreProperties>
</file>